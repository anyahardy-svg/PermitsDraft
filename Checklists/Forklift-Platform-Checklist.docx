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1FED" w14:textId="77777777" w:rsidR="00750241" w:rsidRDefault="00750241" w:rsidP="00750241">
      <w:r>
        <w:t xml:space="preserve">This may be used when working off a forklift platform and may accompany any </w:t>
      </w:r>
      <w:r w:rsidRPr="00BB74F7">
        <w:t>Work at Heights</w:t>
      </w:r>
      <w:r>
        <w:t xml:space="preserve"> Work Permit.</w:t>
      </w:r>
    </w:p>
    <w:tbl>
      <w:tblPr>
        <w:tblStyle w:val="TableGridLight"/>
        <w:tblW w:w="10201" w:type="dxa"/>
        <w:tblLayout w:type="fixed"/>
        <w:tblLook w:val="01E0" w:firstRow="1" w:lastRow="1" w:firstColumn="1" w:lastColumn="1" w:noHBand="0" w:noVBand="0"/>
      </w:tblPr>
      <w:tblGrid>
        <w:gridCol w:w="562"/>
        <w:gridCol w:w="8566"/>
        <w:gridCol w:w="536"/>
        <w:gridCol w:w="537"/>
      </w:tblGrid>
      <w:tr w:rsidR="007F3F13" w:rsidRPr="00FC4B23" w14:paraId="299F62D4" w14:textId="77777777" w:rsidTr="00AD29E1">
        <w:tc>
          <w:tcPr>
            <w:tcW w:w="562" w:type="dxa"/>
          </w:tcPr>
          <w:p w14:paraId="70BD3FE0" w14:textId="3D02669D" w:rsidR="007F3F13" w:rsidRPr="00750241" w:rsidRDefault="00750241" w:rsidP="00750241">
            <w:pPr>
              <w:pStyle w:val="TableHeading-Centred"/>
            </w:pPr>
            <w:r>
              <w:t xml:space="preserve"> </w:t>
            </w:r>
            <w:r w:rsidR="007F3F13" w:rsidRPr="003769D0">
              <w:t>NO</w:t>
            </w:r>
          </w:p>
        </w:tc>
        <w:tc>
          <w:tcPr>
            <w:tcW w:w="8566" w:type="dxa"/>
          </w:tcPr>
          <w:p w14:paraId="274878C6" w14:textId="77777777" w:rsidR="007F3F13" w:rsidRPr="00750241" w:rsidRDefault="007F3F13" w:rsidP="00750241">
            <w:pPr>
              <w:pStyle w:val="TableHeading-LeftAligned"/>
            </w:pPr>
            <w:r w:rsidRPr="00A01769">
              <w:t>Item</w:t>
            </w:r>
          </w:p>
        </w:tc>
        <w:tc>
          <w:tcPr>
            <w:tcW w:w="536" w:type="dxa"/>
          </w:tcPr>
          <w:p w14:paraId="1E44248F" w14:textId="6032596E" w:rsidR="007F3F13" w:rsidRPr="00750241" w:rsidRDefault="007F3F13" w:rsidP="007F3F13">
            <w:pPr>
              <w:pStyle w:val="TableText-Centred"/>
            </w:pPr>
            <w:r w:rsidRPr="003769D0">
              <w:t xml:space="preserve">√ </w:t>
            </w:r>
          </w:p>
        </w:tc>
        <w:tc>
          <w:tcPr>
            <w:tcW w:w="537" w:type="dxa"/>
          </w:tcPr>
          <w:p w14:paraId="224E1C46" w14:textId="224162DD" w:rsidR="007F3F13" w:rsidRPr="00750241" w:rsidRDefault="007F3F13" w:rsidP="007F3F13">
            <w:pPr>
              <w:pStyle w:val="TableText-Centred"/>
            </w:pPr>
            <w:r w:rsidRPr="003769D0">
              <w:t>X</w:t>
            </w:r>
          </w:p>
        </w:tc>
      </w:tr>
      <w:tr w:rsidR="007F3F13" w14:paraId="1672F642" w14:textId="77777777" w:rsidTr="00AD29E1">
        <w:tc>
          <w:tcPr>
            <w:tcW w:w="562" w:type="dxa"/>
          </w:tcPr>
          <w:p w14:paraId="629F17BC" w14:textId="1D6BDD49" w:rsidR="007F3F13" w:rsidRPr="00750241" w:rsidRDefault="007F3F13" w:rsidP="007F3F13">
            <w:pPr>
              <w:pStyle w:val="Table-NumberList"/>
            </w:pPr>
          </w:p>
        </w:tc>
        <w:tc>
          <w:tcPr>
            <w:tcW w:w="8566" w:type="dxa"/>
          </w:tcPr>
          <w:p w14:paraId="0C5E7465" w14:textId="77777777" w:rsidR="007F3F13" w:rsidRPr="007F3F13" w:rsidRDefault="007F3F13" w:rsidP="007F3F13">
            <w:pPr>
              <w:pStyle w:val="TableText-LeftAligned"/>
            </w:pPr>
            <w:r>
              <w:t xml:space="preserve">Is the platform fitted with guardrails, intermediate </w:t>
            </w:r>
            <w:r w:rsidRPr="007F3F13">
              <w:t>rails and kickboards?</w:t>
            </w:r>
          </w:p>
        </w:tc>
        <w:tc>
          <w:tcPr>
            <w:tcW w:w="536" w:type="dxa"/>
          </w:tcPr>
          <w:p w14:paraId="042A74C3" w14:textId="526F9A43" w:rsidR="007F3F13" w:rsidRPr="007F3F13" w:rsidRDefault="00610F7B" w:rsidP="007F3F13">
            <w:pPr>
              <w:pStyle w:val="TableText-Centred"/>
            </w:pPr>
            <w:sdt>
              <w:sdtPr>
                <w:id w:val="-1169321304"/>
                <w14:checkbox>
                  <w14:checked w14:val="0"/>
                  <w14:checkedState w14:val="00FE" w14:font="Wingdings"/>
                  <w14:uncheckedState w14:val="2610" w14:font="MS Gothic"/>
                </w14:checkbox>
              </w:sdtPr>
              <w:sdtEndPr/>
              <w:sdtContent>
                <w:r w:rsidR="007F3F13">
                  <w:rPr>
                    <w:rFonts w:ascii="MS Gothic" w:eastAsia="MS Gothic" w:hAnsi="MS Gothic" w:hint="eastAsia"/>
                  </w:rPr>
                  <w:t>☐</w:t>
                </w:r>
              </w:sdtContent>
            </w:sdt>
          </w:p>
        </w:tc>
        <w:tc>
          <w:tcPr>
            <w:tcW w:w="537" w:type="dxa"/>
          </w:tcPr>
          <w:p w14:paraId="1EA40C27" w14:textId="7293E15F" w:rsidR="007F3F13" w:rsidRPr="007F3F13" w:rsidRDefault="00610F7B" w:rsidP="007F3F13">
            <w:pPr>
              <w:pStyle w:val="TableText-Centred"/>
            </w:pPr>
            <w:sdt>
              <w:sdtPr>
                <w:id w:val="582721857"/>
                <w14:checkbox>
                  <w14:checked w14:val="0"/>
                  <w14:checkedState w14:val="2612" w14:font="MS Gothic"/>
                  <w14:uncheckedState w14:val="2610" w14:font="MS Gothic"/>
                </w14:checkbox>
              </w:sdtPr>
              <w:sdtEndPr/>
              <w:sdtContent>
                <w:r w:rsidR="007F3F13">
                  <w:rPr>
                    <w:rFonts w:ascii="MS Gothic" w:eastAsia="MS Gothic" w:hAnsi="MS Gothic" w:hint="eastAsia"/>
                  </w:rPr>
                  <w:t>☐</w:t>
                </w:r>
              </w:sdtContent>
            </w:sdt>
          </w:p>
        </w:tc>
      </w:tr>
      <w:tr w:rsidR="007F3F13" w14:paraId="7AFADC5B" w14:textId="77777777" w:rsidTr="00AD29E1">
        <w:tc>
          <w:tcPr>
            <w:tcW w:w="562" w:type="dxa"/>
          </w:tcPr>
          <w:p w14:paraId="535DFD65" w14:textId="4BC2D292" w:rsidR="007F3F13" w:rsidRPr="00750241" w:rsidRDefault="007F3F13" w:rsidP="007F3F13">
            <w:pPr>
              <w:pStyle w:val="Table-NumberList"/>
            </w:pPr>
          </w:p>
        </w:tc>
        <w:tc>
          <w:tcPr>
            <w:tcW w:w="8566" w:type="dxa"/>
          </w:tcPr>
          <w:p w14:paraId="57CEE71A" w14:textId="77777777" w:rsidR="007F3F13" w:rsidRPr="007F3F13" w:rsidRDefault="007F3F13" w:rsidP="007F3F13">
            <w:pPr>
              <w:pStyle w:val="TableText-LeftAligned"/>
            </w:pPr>
            <w:r>
              <w:t>Is there a guard at least 2 metres high, at the back of the cage which will prevent contact with the forklift lifting mechanism?</w:t>
            </w:r>
          </w:p>
        </w:tc>
        <w:tc>
          <w:tcPr>
            <w:tcW w:w="536" w:type="dxa"/>
          </w:tcPr>
          <w:p w14:paraId="562217C7" w14:textId="2C30E558" w:rsidR="007F3F13" w:rsidRPr="007F3F13" w:rsidRDefault="00610F7B" w:rsidP="007F3F13">
            <w:pPr>
              <w:pStyle w:val="TableText-Centred"/>
            </w:pPr>
            <w:sdt>
              <w:sdtPr>
                <w:id w:val="820318517"/>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3784C15D" w14:textId="0F4100A7" w:rsidR="007F3F13" w:rsidRPr="007F3F13" w:rsidRDefault="00610F7B" w:rsidP="007F3F13">
            <w:pPr>
              <w:pStyle w:val="TableText-Centred"/>
            </w:pPr>
            <w:sdt>
              <w:sdtPr>
                <w:id w:val="1904792615"/>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00281FAA" w14:textId="77777777" w:rsidTr="00AD29E1">
        <w:tc>
          <w:tcPr>
            <w:tcW w:w="562" w:type="dxa"/>
          </w:tcPr>
          <w:p w14:paraId="04E48B85" w14:textId="349D3D2F" w:rsidR="007F3F13" w:rsidRPr="00750241" w:rsidRDefault="007F3F13" w:rsidP="007F3F13">
            <w:pPr>
              <w:pStyle w:val="Table-NumberList"/>
            </w:pPr>
          </w:p>
        </w:tc>
        <w:tc>
          <w:tcPr>
            <w:tcW w:w="8566" w:type="dxa"/>
          </w:tcPr>
          <w:p w14:paraId="4EC9158D" w14:textId="77777777" w:rsidR="007F3F13" w:rsidRPr="007F3F13" w:rsidRDefault="007F3F13" w:rsidP="007F3F13">
            <w:pPr>
              <w:pStyle w:val="TableText-LeftAligned"/>
            </w:pPr>
            <w:r>
              <w:t>Has the platform got gates with a spring loaded gate/or a latch that can be secured?</w:t>
            </w:r>
          </w:p>
        </w:tc>
        <w:tc>
          <w:tcPr>
            <w:tcW w:w="536" w:type="dxa"/>
          </w:tcPr>
          <w:p w14:paraId="038DD6C4" w14:textId="52F507CC" w:rsidR="007F3F13" w:rsidRPr="007F3F13" w:rsidRDefault="00610F7B" w:rsidP="007F3F13">
            <w:pPr>
              <w:pStyle w:val="TableText-Centred"/>
            </w:pPr>
            <w:sdt>
              <w:sdtPr>
                <w:id w:val="-709498360"/>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134CB0D2" w14:textId="1E260BBE" w:rsidR="007F3F13" w:rsidRPr="007F3F13" w:rsidRDefault="00610F7B" w:rsidP="007F3F13">
            <w:pPr>
              <w:pStyle w:val="TableText-Centred"/>
            </w:pPr>
            <w:sdt>
              <w:sdtPr>
                <w:id w:val="-1737630892"/>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79927C11" w14:textId="77777777" w:rsidTr="00AD29E1">
        <w:tc>
          <w:tcPr>
            <w:tcW w:w="562" w:type="dxa"/>
          </w:tcPr>
          <w:p w14:paraId="1E537927" w14:textId="07DC012F" w:rsidR="007F3F13" w:rsidRPr="00750241" w:rsidRDefault="007F3F13" w:rsidP="007F3F13">
            <w:pPr>
              <w:pStyle w:val="Table-NumberList"/>
            </w:pPr>
          </w:p>
        </w:tc>
        <w:tc>
          <w:tcPr>
            <w:tcW w:w="8566" w:type="dxa"/>
          </w:tcPr>
          <w:p w14:paraId="035B9016" w14:textId="77777777" w:rsidR="007F3F13" w:rsidRPr="007F3F13" w:rsidRDefault="007F3F13" w:rsidP="007F3F13">
            <w:pPr>
              <w:pStyle w:val="TableText-LeftAligned"/>
            </w:pPr>
            <w:r>
              <w:t xml:space="preserve">Is the tilt </w:t>
            </w:r>
            <w:r w:rsidRPr="007F3F13">
              <w:t>lever locked out or made inoperable?</w:t>
            </w:r>
          </w:p>
        </w:tc>
        <w:tc>
          <w:tcPr>
            <w:tcW w:w="536" w:type="dxa"/>
          </w:tcPr>
          <w:p w14:paraId="5E981808" w14:textId="39FDE68E" w:rsidR="007F3F13" w:rsidRPr="007F3F13" w:rsidRDefault="00610F7B" w:rsidP="007F3F13">
            <w:pPr>
              <w:pStyle w:val="TableText-Centred"/>
            </w:pPr>
            <w:sdt>
              <w:sdtPr>
                <w:id w:val="980509134"/>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6AB33F5B" w14:textId="3CF7C20B" w:rsidR="007F3F13" w:rsidRPr="007F3F13" w:rsidRDefault="00610F7B" w:rsidP="007F3F13">
            <w:pPr>
              <w:pStyle w:val="TableText-Centred"/>
            </w:pPr>
            <w:sdt>
              <w:sdtPr>
                <w:id w:val="623574667"/>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5DF349FE" w14:textId="77777777" w:rsidTr="00AD29E1">
        <w:tc>
          <w:tcPr>
            <w:tcW w:w="562" w:type="dxa"/>
          </w:tcPr>
          <w:p w14:paraId="03AE9B9B" w14:textId="20E2EF01" w:rsidR="007F3F13" w:rsidRPr="00750241" w:rsidRDefault="007F3F13" w:rsidP="007F3F13">
            <w:pPr>
              <w:pStyle w:val="Table-NumberList"/>
            </w:pPr>
          </w:p>
        </w:tc>
        <w:tc>
          <w:tcPr>
            <w:tcW w:w="8566" w:type="dxa"/>
          </w:tcPr>
          <w:p w14:paraId="5C942D7F" w14:textId="77777777" w:rsidR="007F3F13" w:rsidRPr="007F3F13" w:rsidRDefault="007F3F13" w:rsidP="007F3F13">
            <w:pPr>
              <w:pStyle w:val="TableText-LeftAligned"/>
            </w:pPr>
            <w:r>
              <w:t>Is there a fall restraint system using a full harness and short lanyard that only allows movement within the platform confines.</w:t>
            </w:r>
          </w:p>
        </w:tc>
        <w:tc>
          <w:tcPr>
            <w:tcW w:w="536" w:type="dxa"/>
          </w:tcPr>
          <w:p w14:paraId="22468A19" w14:textId="093E92C8" w:rsidR="007F3F13" w:rsidRPr="007F3F13" w:rsidRDefault="00610F7B" w:rsidP="007F3F13">
            <w:pPr>
              <w:pStyle w:val="TableText-Centred"/>
            </w:pPr>
            <w:sdt>
              <w:sdtPr>
                <w:id w:val="-1190906320"/>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3BA25713" w14:textId="2268932D" w:rsidR="007F3F13" w:rsidRPr="007F3F13" w:rsidRDefault="00610F7B" w:rsidP="007F3F13">
            <w:pPr>
              <w:pStyle w:val="TableText-Centred"/>
            </w:pPr>
            <w:sdt>
              <w:sdtPr>
                <w:id w:val="1243685544"/>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5394285D" w14:textId="77777777" w:rsidTr="00AD29E1">
        <w:tc>
          <w:tcPr>
            <w:tcW w:w="562" w:type="dxa"/>
          </w:tcPr>
          <w:p w14:paraId="596A8A29" w14:textId="4E049F85" w:rsidR="007F3F13" w:rsidRPr="00750241" w:rsidRDefault="007F3F13" w:rsidP="007F3F13">
            <w:pPr>
              <w:pStyle w:val="Table-NumberList"/>
            </w:pPr>
          </w:p>
        </w:tc>
        <w:tc>
          <w:tcPr>
            <w:tcW w:w="8566" w:type="dxa"/>
          </w:tcPr>
          <w:p w14:paraId="67432E85" w14:textId="77777777" w:rsidR="007F3F13" w:rsidRPr="007F3F13" w:rsidRDefault="007F3F13" w:rsidP="007F3F13">
            <w:pPr>
              <w:pStyle w:val="TableText-LeftAligned"/>
            </w:pPr>
            <w:r>
              <w:t xml:space="preserve">Has the forklift operator been trained in using that </w:t>
            </w:r>
            <w:proofErr w:type="gramStart"/>
            <w:r>
              <w:t>particular type of elevating</w:t>
            </w:r>
            <w:proofErr w:type="gramEnd"/>
            <w:r>
              <w:t xml:space="preserve"> </w:t>
            </w:r>
            <w:r w:rsidRPr="007F3F13">
              <w:t>work platform?</w:t>
            </w:r>
          </w:p>
        </w:tc>
        <w:tc>
          <w:tcPr>
            <w:tcW w:w="536" w:type="dxa"/>
          </w:tcPr>
          <w:p w14:paraId="5CCEFE60" w14:textId="57EE2C2B" w:rsidR="007F3F13" w:rsidRPr="007F3F13" w:rsidRDefault="00610F7B" w:rsidP="007F3F13">
            <w:pPr>
              <w:pStyle w:val="TableText-Centred"/>
            </w:pPr>
            <w:sdt>
              <w:sdtPr>
                <w:id w:val="-2128386345"/>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175C862D" w14:textId="0018AF2A" w:rsidR="007F3F13" w:rsidRPr="007F3F13" w:rsidRDefault="00610F7B" w:rsidP="007F3F13">
            <w:pPr>
              <w:pStyle w:val="TableText-Centred"/>
            </w:pPr>
            <w:sdt>
              <w:sdtPr>
                <w:id w:val="-361428620"/>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1492F6E6" w14:textId="77777777" w:rsidTr="00AD29E1">
        <w:tc>
          <w:tcPr>
            <w:tcW w:w="562" w:type="dxa"/>
          </w:tcPr>
          <w:p w14:paraId="75DD6494" w14:textId="3D8DB2FF" w:rsidR="007F3F13" w:rsidRPr="00750241" w:rsidRDefault="007F3F13" w:rsidP="007F3F13">
            <w:pPr>
              <w:pStyle w:val="Table-NumberList"/>
            </w:pPr>
          </w:p>
        </w:tc>
        <w:tc>
          <w:tcPr>
            <w:tcW w:w="8566" w:type="dxa"/>
          </w:tcPr>
          <w:p w14:paraId="49687814" w14:textId="77777777" w:rsidR="007F3F13" w:rsidRPr="007F3F13" w:rsidRDefault="007F3F13" w:rsidP="007F3F13">
            <w:pPr>
              <w:pStyle w:val="TableText-LeftAligned"/>
            </w:pPr>
            <w:r>
              <w:t>Has the machine been inspected and tested within the previous 6 months?</w:t>
            </w:r>
          </w:p>
        </w:tc>
        <w:tc>
          <w:tcPr>
            <w:tcW w:w="536" w:type="dxa"/>
          </w:tcPr>
          <w:p w14:paraId="438BD745" w14:textId="189A7876" w:rsidR="007F3F13" w:rsidRPr="007F3F13" w:rsidRDefault="00610F7B" w:rsidP="007F3F13">
            <w:pPr>
              <w:pStyle w:val="TableText-Centred"/>
            </w:pPr>
            <w:sdt>
              <w:sdtPr>
                <w:id w:val="-834597237"/>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47D369E9" w14:textId="500DD413" w:rsidR="007F3F13" w:rsidRPr="007F3F13" w:rsidRDefault="00610F7B" w:rsidP="007F3F13">
            <w:pPr>
              <w:pStyle w:val="TableText-Centred"/>
            </w:pPr>
            <w:sdt>
              <w:sdtPr>
                <w:id w:val="-977984141"/>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382C67FC" w14:textId="77777777" w:rsidTr="00AD29E1">
        <w:tc>
          <w:tcPr>
            <w:tcW w:w="562" w:type="dxa"/>
          </w:tcPr>
          <w:p w14:paraId="65169491" w14:textId="6C31DD90" w:rsidR="007F3F13" w:rsidRPr="00750241" w:rsidRDefault="007F3F13" w:rsidP="007F3F13">
            <w:pPr>
              <w:pStyle w:val="Table-NumberList"/>
            </w:pPr>
          </w:p>
        </w:tc>
        <w:tc>
          <w:tcPr>
            <w:tcW w:w="8566" w:type="dxa"/>
          </w:tcPr>
          <w:p w14:paraId="2E4E75AA" w14:textId="77777777" w:rsidR="007F3F13" w:rsidRPr="007F3F13" w:rsidRDefault="007F3F13" w:rsidP="007F3F13">
            <w:pPr>
              <w:pStyle w:val="TableText-LeftAligned"/>
            </w:pPr>
            <w:r>
              <w:t>Are the operating instructions and SWL of the platform attached in a prominent position?</w:t>
            </w:r>
          </w:p>
        </w:tc>
        <w:tc>
          <w:tcPr>
            <w:tcW w:w="536" w:type="dxa"/>
          </w:tcPr>
          <w:p w14:paraId="33853B69" w14:textId="48D518B1" w:rsidR="007F3F13" w:rsidRPr="007F3F13" w:rsidRDefault="00610F7B" w:rsidP="007F3F13">
            <w:pPr>
              <w:pStyle w:val="TableText-Centred"/>
            </w:pPr>
            <w:sdt>
              <w:sdtPr>
                <w:id w:val="-233324955"/>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1304BF52" w14:textId="5B552323" w:rsidR="007F3F13" w:rsidRPr="007F3F13" w:rsidRDefault="00610F7B" w:rsidP="007F3F13">
            <w:pPr>
              <w:pStyle w:val="TableText-Centred"/>
            </w:pPr>
            <w:sdt>
              <w:sdtPr>
                <w:id w:val="-1703169697"/>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0C80E939" w14:textId="77777777" w:rsidTr="00AD29E1">
        <w:tc>
          <w:tcPr>
            <w:tcW w:w="562" w:type="dxa"/>
          </w:tcPr>
          <w:p w14:paraId="1A9DF50F" w14:textId="24BF560E" w:rsidR="007F3F13" w:rsidRPr="00750241" w:rsidRDefault="007F3F13" w:rsidP="007F3F13">
            <w:pPr>
              <w:pStyle w:val="Table-NumberList"/>
            </w:pPr>
          </w:p>
        </w:tc>
        <w:tc>
          <w:tcPr>
            <w:tcW w:w="8566" w:type="dxa"/>
          </w:tcPr>
          <w:p w14:paraId="38CEF101" w14:textId="77777777" w:rsidR="007F3F13" w:rsidRPr="007F3F13" w:rsidRDefault="007F3F13" w:rsidP="007F3F13">
            <w:pPr>
              <w:pStyle w:val="TableText-LeftAligned"/>
            </w:pPr>
            <w:r>
              <w:t xml:space="preserve">Has the platform been secured to the forks in such a way that it </w:t>
            </w:r>
            <w:r w:rsidRPr="007F3F13">
              <w:t>cannot slide or be displaced?</w:t>
            </w:r>
          </w:p>
        </w:tc>
        <w:tc>
          <w:tcPr>
            <w:tcW w:w="536" w:type="dxa"/>
          </w:tcPr>
          <w:p w14:paraId="11019FC2" w14:textId="6120A690" w:rsidR="007F3F13" w:rsidRPr="007F3F13" w:rsidRDefault="00610F7B" w:rsidP="007F3F13">
            <w:pPr>
              <w:pStyle w:val="TableText-Centred"/>
            </w:pPr>
            <w:sdt>
              <w:sdtPr>
                <w:id w:val="1682012132"/>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760081CF" w14:textId="6DEFD4B0" w:rsidR="007F3F13" w:rsidRPr="007F3F13" w:rsidRDefault="00610F7B" w:rsidP="007F3F13">
            <w:pPr>
              <w:pStyle w:val="TableText-Centred"/>
            </w:pPr>
            <w:sdt>
              <w:sdtPr>
                <w:id w:val="1102460471"/>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3AC9C4D9" w14:textId="77777777" w:rsidTr="00AD29E1">
        <w:tc>
          <w:tcPr>
            <w:tcW w:w="562" w:type="dxa"/>
          </w:tcPr>
          <w:p w14:paraId="487FEF79" w14:textId="7046F9F3" w:rsidR="007F3F13" w:rsidRPr="00750241" w:rsidRDefault="007F3F13" w:rsidP="007F3F13">
            <w:pPr>
              <w:pStyle w:val="Table-NumberList"/>
            </w:pPr>
          </w:p>
        </w:tc>
        <w:tc>
          <w:tcPr>
            <w:tcW w:w="8566" w:type="dxa"/>
          </w:tcPr>
          <w:p w14:paraId="6F12BE89" w14:textId="77777777" w:rsidR="007F3F13" w:rsidRPr="007F3F13" w:rsidRDefault="007F3F13" w:rsidP="007F3F13">
            <w:pPr>
              <w:pStyle w:val="TableText-LeftAligned"/>
            </w:pPr>
            <w:r>
              <w:t>Will the machine and operator be further than 4 metres from power lines?</w:t>
            </w:r>
          </w:p>
        </w:tc>
        <w:tc>
          <w:tcPr>
            <w:tcW w:w="536" w:type="dxa"/>
          </w:tcPr>
          <w:p w14:paraId="2D613D65" w14:textId="2621CC93" w:rsidR="007F3F13" w:rsidRPr="007F3F13" w:rsidRDefault="00610F7B" w:rsidP="007F3F13">
            <w:pPr>
              <w:pStyle w:val="TableText-Centred"/>
            </w:pPr>
            <w:sdt>
              <w:sdtPr>
                <w:id w:val="2034605471"/>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3D2475D8" w14:textId="6CF0E325" w:rsidR="007F3F13" w:rsidRPr="007F3F13" w:rsidRDefault="00610F7B" w:rsidP="007F3F13">
            <w:pPr>
              <w:pStyle w:val="TableText-Centred"/>
            </w:pPr>
            <w:sdt>
              <w:sdtPr>
                <w:id w:val="1924996124"/>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7EB4F004" w14:textId="77777777" w:rsidTr="00AD29E1">
        <w:tc>
          <w:tcPr>
            <w:tcW w:w="562" w:type="dxa"/>
          </w:tcPr>
          <w:p w14:paraId="69918974" w14:textId="6D659423" w:rsidR="007F3F13" w:rsidRPr="00750241" w:rsidRDefault="007F3F13" w:rsidP="007F3F13">
            <w:pPr>
              <w:pStyle w:val="Table-NumberList"/>
            </w:pPr>
          </w:p>
        </w:tc>
        <w:tc>
          <w:tcPr>
            <w:tcW w:w="8566" w:type="dxa"/>
          </w:tcPr>
          <w:p w14:paraId="0F531211" w14:textId="77777777" w:rsidR="007F3F13" w:rsidRPr="007F3F13" w:rsidRDefault="007F3F13" w:rsidP="007F3F13">
            <w:pPr>
              <w:pStyle w:val="TableText-LeftAligned"/>
            </w:pPr>
            <w:r>
              <w:t>Will the machines operation create a hazard in the area?</w:t>
            </w:r>
          </w:p>
        </w:tc>
        <w:tc>
          <w:tcPr>
            <w:tcW w:w="536" w:type="dxa"/>
          </w:tcPr>
          <w:p w14:paraId="20ABBBBC" w14:textId="13788DE5" w:rsidR="007F3F13" w:rsidRPr="007F3F13" w:rsidRDefault="00610F7B" w:rsidP="007F3F13">
            <w:pPr>
              <w:pStyle w:val="TableText-Centred"/>
            </w:pPr>
            <w:sdt>
              <w:sdtPr>
                <w:id w:val="-211650999"/>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00E8D160" w14:textId="57D04EA2" w:rsidR="007F3F13" w:rsidRPr="007F3F13" w:rsidRDefault="00610F7B" w:rsidP="007F3F13">
            <w:pPr>
              <w:pStyle w:val="TableText-Centred"/>
            </w:pPr>
            <w:sdt>
              <w:sdtPr>
                <w:id w:val="355773116"/>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2DB16295" w14:textId="77777777" w:rsidTr="00AD29E1">
        <w:tc>
          <w:tcPr>
            <w:tcW w:w="562" w:type="dxa"/>
          </w:tcPr>
          <w:p w14:paraId="7E68C6BB" w14:textId="4E8B79E6" w:rsidR="007F3F13" w:rsidRPr="00750241" w:rsidRDefault="007F3F13" w:rsidP="007F3F13">
            <w:pPr>
              <w:pStyle w:val="Table-NumberList"/>
            </w:pPr>
          </w:p>
        </w:tc>
        <w:tc>
          <w:tcPr>
            <w:tcW w:w="8566" w:type="dxa"/>
          </w:tcPr>
          <w:p w14:paraId="149CF44A" w14:textId="77777777" w:rsidR="007F3F13" w:rsidRPr="007F3F13" w:rsidRDefault="007F3F13" w:rsidP="007F3F13">
            <w:pPr>
              <w:pStyle w:val="TableText-LeftAligned"/>
            </w:pPr>
            <w:r>
              <w:t>Will the weight be kept to the SWL?</w:t>
            </w:r>
          </w:p>
          <w:p w14:paraId="64547433" w14:textId="77777777" w:rsidR="007F3F13" w:rsidRPr="007F3F13" w:rsidRDefault="007F3F13" w:rsidP="007F3F13">
            <w:pPr>
              <w:pStyle w:val="TableText-LeftAligned"/>
            </w:pPr>
            <w:r>
              <w:t>(A person and their tools calculated at being</w:t>
            </w:r>
            <w:r w:rsidRPr="007F3F13">
              <w:t xml:space="preserve"> 100kgs)</w:t>
            </w:r>
          </w:p>
        </w:tc>
        <w:tc>
          <w:tcPr>
            <w:tcW w:w="536" w:type="dxa"/>
          </w:tcPr>
          <w:p w14:paraId="66455BB5" w14:textId="7D68543D" w:rsidR="007F3F13" w:rsidRPr="007F3F13" w:rsidRDefault="00610F7B" w:rsidP="007F3F13">
            <w:pPr>
              <w:pStyle w:val="TableText-Centred"/>
            </w:pPr>
            <w:sdt>
              <w:sdtPr>
                <w:id w:val="634446766"/>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16FAC702" w14:textId="376C3DCC" w:rsidR="007F3F13" w:rsidRPr="007F3F13" w:rsidRDefault="00610F7B" w:rsidP="007F3F13">
            <w:pPr>
              <w:pStyle w:val="TableText-Centred"/>
            </w:pPr>
            <w:sdt>
              <w:sdtPr>
                <w:id w:val="-547912267"/>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6BB24EF4" w14:textId="77777777" w:rsidTr="00AD29E1">
        <w:tc>
          <w:tcPr>
            <w:tcW w:w="562" w:type="dxa"/>
          </w:tcPr>
          <w:p w14:paraId="091FB337" w14:textId="2CA0FF3B" w:rsidR="007F3F13" w:rsidRPr="00750241" w:rsidRDefault="007F3F13" w:rsidP="007F3F13">
            <w:pPr>
              <w:pStyle w:val="Table-NumberList"/>
            </w:pPr>
          </w:p>
        </w:tc>
        <w:tc>
          <w:tcPr>
            <w:tcW w:w="8566" w:type="dxa"/>
          </w:tcPr>
          <w:p w14:paraId="202B0A97" w14:textId="77777777" w:rsidR="007F3F13" w:rsidRPr="007F3F13" w:rsidRDefault="007F3F13" w:rsidP="007F3F13">
            <w:pPr>
              <w:pStyle w:val="TableText-LeftAligned"/>
            </w:pPr>
            <w:r>
              <w:t xml:space="preserve">Is the forklift operator going to </w:t>
            </w:r>
            <w:proofErr w:type="gramStart"/>
            <w:r>
              <w:t>stay at the controls at all times</w:t>
            </w:r>
            <w:proofErr w:type="gramEnd"/>
            <w:r>
              <w:t xml:space="preserve"> while the platform is in use.</w:t>
            </w:r>
          </w:p>
          <w:p w14:paraId="2E4212E1" w14:textId="77777777" w:rsidR="007F3F13" w:rsidRPr="007F3F13" w:rsidRDefault="007F3F13" w:rsidP="007F3F13">
            <w:pPr>
              <w:pStyle w:val="TableText-LeftAligned"/>
            </w:pPr>
            <w:r>
              <w:t>(This is mandatory unless there is an independent means of access and egress to the platform).</w:t>
            </w:r>
          </w:p>
        </w:tc>
        <w:tc>
          <w:tcPr>
            <w:tcW w:w="536" w:type="dxa"/>
          </w:tcPr>
          <w:p w14:paraId="3CF98AD2" w14:textId="5EEC8344" w:rsidR="007F3F13" w:rsidRPr="007F3F13" w:rsidRDefault="00610F7B" w:rsidP="007F3F13">
            <w:pPr>
              <w:pStyle w:val="TableText-Centred"/>
            </w:pPr>
            <w:sdt>
              <w:sdtPr>
                <w:id w:val="1290389902"/>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37DB1B47" w14:textId="7D547888" w:rsidR="007F3F13" w:rsidRPr="007F3F13" w:rsidRDefault="00610F7B" w:rsidP="007F3F13">
            <w:pPr>
              <w:pStyle w:val="TableText-Centred"/>
            </w:pPr>
            <w:sdt>
              <w:sdtPr>
                <w:id w:val="961312196"/>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1ABA8B4A" w14:textId="77777777" w:rsidTr="00AD29E1">
        <w:tc>
          <w:tcPr>
            <w:tcW w:w="562" w:type="dxa"/>
          </w:tcPr>
          <w:p w14:paraId="328BD084" w14:textId="5921B61E" w:rsidR="007F3F13" w:rsidRPr="00750241" w:rsidRDefault="007F3F13" w:rsidP="007F3F13">
            <w:pPr>
              <w:pStyle w:val="Table-NumberList"/>
            </w:pPr>
          </w:p>
        </w:tc>
        <w:tc>
          <w:tcPr>
            <w:tcW w:w="8566" w:type="dxa"/>
          </w:tcPr>
          <w:p w14:paraId="38CB24C1" w14:textId="77777777" w:rsidR="007F3F13" w:rsidRPr="007F3F13" w:rsidRDefault="007F3F13" w:rsidP="007F3F13">
            <w:pPr>
              <w:pStyle w:val="TableText-LeftAligned"/>
            </w:pPr>
            <w:r>
              <w:t>Will all tools when used be attached to the worker by means of a rope?</w:t>
            </w:r>
          </w:p>
        </w:tc>
        <w:tc>
          <w:tcPr>
            <w:tcW w:w="536" w:type="dxa"/>
          </w:tcPr>
          <w:p w14:paraId="3011A2FF" w14:textId="429F537A" w:rsidR="007F3F13" w:rsidRPr="007F3F13" w:rsidRDefault="00610F7B" w:rsidP="007F3F13">
            <w:pPr>
              <w:pStyle w:val="TableText-Centred"/>
            </w:pPr>
            <w:sdt>
              <w:sdtPr>
                <w:id w:val="1692958124"/>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644DE0EB" w14:textId="5051471B" w:rsidR="007F3F13" w:rsidRPr="007F3F13" w:rsidRDefault="00610F7B" w:rsidP="007F3F13">
            <w:pPr>
              <w:pStyle w:val="TableText-Centred"/>
            </w:pPr>
            <w:sdt>
              <w:sdtPr>
                <w:id w:val="2088418511"/>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r w:rsidR="007F3F13" w14:paraId="4A7C45A8" w14:textId="77777777" w:rsidTr="00AD29E1">
        <w:tc>
          <w:tcPr>
            <w:tcW w:w="562" w:type="dxa"/>
          </w:tcPr>
          <w:p w14:paraId="017E494A" w14:textId="21658FFB" w:rsidR="007F3F13" w:rsidRPr="00750241" w:rsidRDefault="007F3F13" w:rsidP="007F3F13">
            <w:pPr>
              <w:pStyle w:val="Table-NumberList"/>
            </w:pPr>
          </w:p>
        </w:tc>
        <w:tc>
          <w:tcPr>
            <w:tcW w:w="8566" w:type="dxa"/>
          </w:tcPr>
          <w:p w14:paraId="64CE4039" w14:textId="77777777" w:rsidR="007F3F13" w:rsidRPr="007F3F13" w:rsidRDefault="007F3F13" w:rsidP="007F3F13">
            <w:pPr>
              <w:pStyle w:val="TableText-LeftAligned"/>
            </w:pPr>
            <w:r>
              <w:t>Has an exclusion zone been roped off down below the work area?</w:t>
            </w:r>
          </w:p>
        </w:tc>
        <w:tc>
          <w:tcPr>
            <w:tcW w:w="536" w:type="dxa"/>
          </w:tcPr>
          <w:p w14:paraId="19D628C8" w14:textId="2D788571" w:rsidR="007F3F13" w:rsidRPr="007F3F13" w:rsidRDefault="00610F7B" w:rsidP="007F3F13">
            <w:pPr>
              <w:pStyle w:val="TableText-Centred"/>
            </w:pPr>
            <w:sdt>
              <w:sdtPr>
                <w:id w:val="-358358015"/>
                <w14:checkbox>
                  <w14:checked w14:val="0"/>
                  <w14:checkedState w14:val="00FE" w14:font="Wingdings"/>
                  <w14:uncheckedState w14:val="2610" w14:font="MS Gothic"/>
                </w14:checkbox>
              </w:sdtPr>
              <w:sdtEndPr/>
              <w:sdtContent>
                <w:r w:rsidR="007F3F13" w:rsidRPr="007F3F13">
                  <w:rPr>
                    <w:rFonts w:ascii="Segoe UI Symbol" w:hAnsi="Segoe UI Symbol" w:cs="Segoe UI Symbol"/>
                  </w:rPr>
                  <w:t>☐</w:t>
                </w:r>
              </w:sdtContent>
            </w:sdt>
          </w:p>
        </w:tc>
        <w:tc>
          <w:tcPr>
            <w:tcW w:w="537" w:type="dxa"/>
          </w:tcPr>
          <w:p w14:paraId="5782A838" w14:textId="604A6730" w:rsidR="007F3F13" w:rsidRPr="007F3F13" w:rsidRDefault="00610F7B" w:rsidP="007F3F13">
            <w:pPr>
              <w:pStyle w:val="TableText-Centred"/>
            </w:pPr>
            <w:sdt>
              <w:sdtPr>
                <w:id w:val="658808342"/>
                <w14:checkbox>
                  <w14:checked w14:val="0"/>
                  <w14:checkedState w14:val="2612" w14:font="MS Gothic"/>
                  <w14:uncheckedState w14:val="2610" w14:font="MS Gothic"/>
                </w14:checkbox>
              </w:sdtPr>
              <w:sdtEndPr/>
              <w:sdtContent>
                <w:r w:rsidR="007F3F13" w:rsidRPr="007F3F13">
                  <w:rPr>
                    <w:rFonts w:ascii="Segoe UI Symbol" w:hAnsi="Segoe UI Symbol" w:cs="Segoe UI Symbol"/>
                  </w:rPr>
                  <w:t>☐</w:t>
                </w:r>
              </w:sdtContent>
            </w:sdt>
          </w:p>
        </w:tc>
      </w:tr>
    </w:tbl>
    <w:p w14:paraId="1C892BA7" w14:textId="77777777" w:rsidR="00750241" w:rsidRDefault="00750241" w:rsidP="00750241"/>
    <w:p w14:paraId="555C758A" w14:textId="77777777" w:rsidR="00750241" w:rsidRPr="00750241" w:rsidRDefault="00750241" w:rsidP="00750241">
      <w:pPr>
        <w:rPr>
          <w:rStyle w:val="BoldText"/>
        </w:rPr>
      </w:pPr>
      <w:r w:rsidRPr="00750241">
        <w:rPr>
          <w:rStyle w:val="BoldText"/>
        </w:rPr>
        <w:t>Actions arising from the check:</w:t>
      </w:r>
    </w:p>
    <w:p w14:paraId="57162119" w14:textId="77777777" w:rsidR="00750241" w:rsidRDefault="00750241" w:rsidP="00750241"/>
    <w:p w14:paraId="0700A07D" w14:textId="77777777" w:rsidR="00750241" w:rsidRDefault="00750241" w:rsidP="00750241"/>
    <w:p w14:paraId="3E199E2C" w14:textId="77777777" w:rsidR="00750241" w:rsidRDefault="00750241" w:rsidP="00750241"/>
    <w:p w14:paraId="77D5D1C0" w14:textId="77777777" w:rsidR="00750241" w:rsidRDefault="00750241" w:rsidP="00750241"/>
    <w:p w14:paraId="60DCB5CC" w14:textId="77777777" w:rsidR="00750241" w:rsidRDefault="00750241" w:rsidP="00750241"/>
    <w:p w14:paraId="0E37477A" w14:textId="77777777" w:rsidR="00750241" w:rsidRDefault="00750241" w:rsidP="00750241"/>
    <w:p w14:paraId="79BDCA2A" w14:textId="77777777" w:rsidR="00750241" w:rsidRPr="00415265" w:rsidRDefault="00750241" w:rsidP="00750241">
      <w:r w:rsidRPr="00415265">
        <w:t>Checked by: …………………………………………………… Signed: ………………………………</w:t>
      </w:r>
      <w:r>
        <w:t>……………………</w:t>
      </w:r>
      <w:r w:rsidRPr="00415265">
        <w:t xml:space="preserve"> Date: …………</w:t>
      </w:r>
      <w:r>
        <w:t>…</w:t>
      </w:r>
      <w:r w:rsidRPr="00415265">
        <w:t>…………</w:t>
      </w:r>
      <w:r>
        <w:t>…</w:t>
      </w:r>
      <w:r w:rsidRPr="00415265">
        <w:t>……</w:t>
      </w:r>
    </w:p>
    <w:p w14:paraId="0101ABF7" w14:textId="77777777" w:rsidR="00AA75A3" w:rsidRPr="00750241" w:rsidRDefault="00AA75A3" w:rsidP="00750241"/>
    <w:sectPr w:rsidR="00AA75A3" w:rsidRPr="00750241" w:rsidSect="007A0A59">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134" w:header="39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6BBB" w14:textId="77777777" w:rsidR="00750241" w:rsidRPr="00112778" w:rsidRDefault="00750241" w:rsidP="00112778">
      <w:r>
        <w:separator/>
      </w:r>
    </w:p>
  </w:endnote>
  <w:endnote w:type="continuationSeparator" w:id="0">
    <w:p w14:paraId="5EA4D6AB" w14:textId="77777777" w:rsidR="00750241" w:rsidRPr="00112778" w:rsidRDefault="00750241" w:rsidP="0011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589B" w14:textId="77777777" w:rsidR="00750241" w:rsidRDefault="00750241">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0D00" w14:textId="14B90A1F" w:rsidR="00E74BC3" w:rsidRPr="00633351" w:rsidRDefault="00610F7B" w:rsidP="00633351">
    <w:pPr>
      <w:pStyle w:val="FooterText"/>
    </w:pPr>
    <w:sdt>
      <w:sdtPr>
        <w:alias w:val="Title"/>
        <w:tag w:val=""/>
        <w:id w:val="-194857624"/>
        <w:lock w:val="sdtContentLocked"/>
        <w:dataBinding w:prefixMappings="xmlns:ns0='http://purl.org/dc/elements/1.1/' xmlns:ns1='http://schemas.openxmlformats.org/package/2006/metadata/core-properties' " w:xpath="/ns1:coreProperties[1]/ns0:title[1]" w:storeItemID="{6C3C8BC8-F283-45AE-878A-BAB7291924A1}"/>
        <w:text/>
      </w:sdtPr>
      <w:sdtEndPr/>
      <w:sdtContent>
        <w:r w:rsidR="00750241">
          <w:t>Forklift Platform Checklist</w:t>
        </w:r>
      </w:sdtContent>
    </w:sdt>
    <w:r w:rsidR="00E74BC3" w:rsidRPr="00633351">
      <w:tab/>
    </w:r>
    <w:r w:rsidR="007A0A59">
      <w:t xml:space="preserve">Next Review Date: </w:t>
    </w:r>
    <w:sdt>
      <w:sdtPr>
        <w:alias w:val="Next Review Date"/>
        <w:tag w:val="ReviewDate"/>
        <w:id w:val="555281135"/>
        <w:lock w:val="sdtContentLocked"/>
        <w:placeholder>
          <w:docPart w:val="EED6655392DF4C958F57A391D97D3766"/>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473454AD-C8D2-459E-BCAD-4EB08D58ADDB}"/>
        <w:date w:fullDate="2027-01-24T00:00:00Z">
          <w:dateFormat w:val="dd/MM/yyyy"/>
          <w:lid w:val="en-NZ"/>
          <w:storeMappedDataAs w:val="dateTime"/>
          <w:calendar w:val="gregorian"/>
        </w:date>
      </w:sdtPr>
      <w:sdtContent>
        <w:r w:rsidR="007A0A59">
          <w:t>24/01/2027</w:t>
        </w:r>
      </w:sdtContent>
    </w:sdt>
    <w:r w:rsidR="00E74BC3" w:rsidRPr="00633351">
      <w:t xml:space="preserve"> / </w:t>
    </w:r>
    <w:sdt>
      <w:sdtPr>
        <w:alias w:val="Label"/>
        <w:tag w:val="DLCPolicyLabelValue"/>
        <w:id w:val="-665406742"/>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473454AD-C8D2-459E-BCAD-4EB08D58ADDB}"/>
        <w:text/>
      </w:sdtPr>
      <w:sdtEndPr/>
      <w:sdtContent>
        <w:r w:rsidR="007A0A59">
          <w:t>Version: 2.5</w:t>
        </w:r>
      </w:sdtContent>
    </w:sdt>
  </w:p>
  <w:p w14:paraId="7ED78B31" w14:textId="403E8D9C" w:rsidR="00E74BC3" w:rsidRPr="00633351" w:rsidRDefault="00E74BC3" w:rsidP="00633351">
    <w:pPr>
      <w:pStyle w:val="FooterText"/>
    </w:pPr>
    <w:r w:rsidRPr="00633351">
      <w:t xml:space="preserve">Authorised By: </w:t>
    </w:r>
    <w:sdt>
      <w:sdtPr>
        <w:alias w:val="Document Approver"/>
        <w:tag w:val="DocumentApprover"/>
        <w:id w:val="-1386329557"/>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3:DocumentApprover[1]" w:storeItemID="{473454AD-C8D2-459E-BCAD-4EB08D58ADDB}"/>
        <w:dropDownList w:lastValue="2">
          <w:listItem w:value="[Document Approver]"/>
        </w:dropDownList>
      </w:sdtPr>
      <w:sdtEndPr/>
      <w:sdtContent>
        <w:r w:rsidR="00357566">
          <w:t>Health and Safety Manager</w:t>
        </w:r>
      </w:sdtContent>
    </w:sdt>
    <w:r w:rsidRPr="00633351">
      <w:tab/>
      <w:t xml:space="preserve">Page </w:t>
    </w:r>
    <w:r w:rsidRPr="00633351">
      <w:fldChar w:fldCharType="begin"/>
    </w:r>
    <w:r w:rsidRPr="00633351">
      <w:instrText xml:space="preserve"> PAGE   \* MERGEFORMAT </w:instrText>
    </w:r>
    <w:r w:rsidRPr="00633351">
      <w:fldChar w:fldCharType="separate"/>
    </w:r>
    <w:r w:rsidR="009535EA">
      <w:rPr>
        <w:noProof/>
      </w:rPr>
      <w:t>1</w:t>
    </w:r>
    <w:r w:rsidRPr="00633351">
      <w:fldChar w:fldCharType="end"/>
    </w:r>
    <w:r w:rsidRPr="00633351">
      <w:t xml:space="preserve"> of </w:t>
    </w:r>
    <w:r w:rsidR="00AD5139">
      <w:rPr>
        <w:noProof/>
      </w:rPr>
      <w:fldChar w:fldCharType="begin"/>
    </w:r>
    <w:r w:rsidR="00AD5139">
      <w:rPr>
        <w:noProof/>
      </w:rPr>
      <w:instrText xml:space="preserve"> NUMPAGES   \* MERGEFORMAT </w:instrText>
    </w:r>
    <w:r w:rsidR="00AD5139">
      <w:rPr>
        <w:noProof/>
      </w:rPr>
      <w:fldChar w:fldCharType="separate"/>
    </w:r>
    <w:r w:rsidR="009535EA">
      <w:rPr>
        <w:noProof/>
      </w:rPr>
      <w:t>1</w:t>
    </w:r>
    <w:r w:rsidR="00AD5139">
      <w:rPr>
        <w:noProof/>
      </w:rPr>
      <w:fldChar w:fldCharType="end"/>
    </w:r>
  </w:p>
  <w:p w14:paraId="2E03E0F8" w14:textId="77777777" w:rsidR="00E74BC3" w:rsidRDefault="00E74BC3" w:rsidP="00E74BC3">
    <w:pPr>
      <w:pStyle w:val="UNCONTROLLEDCOPY"/>
    </w:pPr>
    <w:r w:rsidRPr="00A621D1">
      <w:t>UNCONTROLLED COPY IF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2198" w14:textId="77777777" w:rsidR="00750241" w:rsidRDefault="00750241">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30A8E" w14:textId="77777777" w:rsidR="00750241" w:rsidRPr="00112778" w:rsidRDefault="00750241" w:rsidP="00112778">
      <w:r>
        <w:separator/>
      </w:r>
    </w:p>
  </w:footnote>
  <w:footnote w:type="continuationSeparator" w:id="0">
    <w:p w14:paraId="31932CD4" w14:textId="77777777" w:rsidR="00750241" w:rsidRPr="00112778" w:rsidRDefault="00750241" w:rsidP="0011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15EB" w14:textId="77777777" w:rsidR="00750241" w:rsidRDefault="0075024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758"/>
      <w:gridCol w:w="7880"/>
    </w:tblGrid>
    <w:tr w:rsidR="00397C59" w:rsidRPr="00CD2D5C" w14:paraId="6455CBE0" w14:textId="77777777" w:rsidTr="00E967E8">
      <w:trPr>
        <w:trHeight w:val="1278"/>
      </w:trPr>
      <w:tc>
        <w:tcPr>
          <w:tcW w:w="912" w:type="pct"/>
        </w:tcPr>
        <w:p w14:paraId="02C9A4FF" w14:textId="77777777" w:rsidR="00397C59" w:rsidRPr="00B34270" w:rsidRDefault="00397C59" w:rsidP="00B34270">
          <w:pPr>
            <w:pStyle w:val="Centred"/>
          </w:pPr>
          <w:r>
            <w:t xml:space="preserve"> </w:t>
          </w:r>
          <w:r w:rsidRPr="00B34270">
            <w:rPr>
              <w:noProof/>
              <w:lang w:val="en-NZ"/>
            </w:rPr>
            <w:drawing>
              <wp:inline distT="0" distB="0" distL="0" distR="0" wp14:anchorId="783EF642" wp14:editId="227A372B">
                <wp:extent cx="771525" cy="7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rocedures.jpg"/>
                        <pic:cNvPicPr/>
                      </pic:nvPicPr>
                      <pic:blipFill>
                        <a:blip r:embed="rId1">
                          <a:extLst>
                            <a:ext uri="{28A0092B-C50C-407E-A947-70E740481C1C}">
                              <a14:useLocalDpi xmlns:a14="http://schemas.microsoft.com/office/drawing/2010/main" val="0"/>
                            </a:ext>
                          </a:extLst>
                        </a:blip>
                        <a:stretch>
                          <a:fillRect/>
                        </a:stretch>
                      </pic:blipFill>
                      <pic:spPr>
                        <a:xfrm>
                          <a:off x="0" y="0"/>
                          <a:ext cx="774736" cy="735508"/>
                        </a:xfrm>
                        <a:prstGeom prst="rect">
                          <a:avLst/>
                        </a:prstGeom>
                      </pic:spPr>
                    </pic:pic>
                  </a:graphicData>
                </a:graphic>
              </wp:inline>
            </w:drawing>
          </w:r>
        </w:p>
      </w:tc>
      <w:tc>
        <w:tcPr>
          <w:tcW w:w="4088" w:type="pct"/>
        </w:tcPr>
        <w:sdt>
          <w:sdtPr>
            <w:alias w:val="Title"/>
            <w:tag w:val=""/>
            <w:id w:val="-830218705"/>
            <w:lock w:val="sdtContentLocked"/>
            <w:placeholder>
              <w:docPart w:val="A9D19974A927434A81B25CC1AED4FEDB"/>
            </w:placeholder>
            <w:dataBinding w:prefixMappings="xmlns:ns0='http://purl.org/dc/elements/1.1/' xmlns:ns1='http://schemas.openxmlformats.org/package/2006/metadata/core-properties' " w:xpath="/ns1:coreProperties[1]/ns0:title[1]" w:storeItemID="{6C3C8BC8-F283-45AE-878A-BAB7291924A1}"/>
            <w:text/>
          </w:sdtPr>
          <w:sdtContent>
            <w:p w14:paraId="0CCB6C22" w14:textId="415D516A" w:rsidR="00397C59" w:rsidRPr="00B34270" w:rsidRDefault="007A0A59" w:rsidP="00B34270">
              <w:pPr>
                <w:pStyle w:val="HeaderTitle-DocumentName"/>
              </w:pPr>
              <w:r>
                <w:t>Forklift Platform Checklist</w:t>
              </w:r>
            </w:p>
          </w:sdtContent>
        </w:sdt>
        <w:p w14:paraId="73000F3F" w14:textId="60D4325C" w:rsidR="00397C59" w:rsidRPr="00B34270" w:rsidRDefault="00750241" w:rsidP="00750241">
          <w:pPr>
            <w:pStyle w:val="HeaderSubtitle-Area"/>
          </w:pPr>
          <w:r>
            <w:t>Health &amp; Safety</w:t>
          </w:r>
          <w:r w:rsidRPr="00750241">
            <w:t>/</w:t>
          </w:r>
          <w:sdt>
            <w:sdtPr>
              <w:alias w:val="Key Element"/>
              <w:tag w:val="k0d7e46a2eef4a509e645b7999091e6c"/>
              <w:id w:val="-1892035369"/>
              <w:lock w:val="sdtContentLocked"/>
              <w:placeholder>
                <w:docPart w:val="5D9BC28F595A41EBAE326F251AA0D679"/>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k0d7e46a2eef4a509e645b7999091e6c[1]/ns2:Terms[1]" w:storeItemID="{473454AD-C8D2-459E-BCAD-4EB08D58ADDB}"/>
              <w:text/>
            </w:sdtPr>
            <w:sdtContent>
              <w:r w:rsidRPr="00750241">
                <w:t>Hazard Management</w:t>
              </w:r>
            </w:sdtContent>
          </w:sdt>
        </w:p>
      </w:tc>
    </w:tr>
  </w:tbl>
  <w:p w14:paraId="4A7B45F0" w14:textId="77777777" w:rsidR="00397C59" w:rsidRPr="00397C59" w:rsidRDefault="00397C59" w:rsidP="00633351">
    <w:pPr>
      <w:pStyle w:val="HeaderUnderline"/>
    </w:pPr>
    <w:r w:rsidRPr="00397C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1D1F" w14:textId="77777777" w:rsidR="00750241" w:rsidRDefault="0075024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714E50B4"/>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4" w15:restartNumberingAfterBreak="0">
    <w:nsid w:val="162A741B"/>
    <w:multiLevelType w:val="multilevel"/>
    <w:tmpl w:val="6DEEB9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483200"/>
    <w:multiLevelType w:val="multilevel"/>
    <w:tmpl w:val="503CA15C"/>
    <w:styleLink w:val="List-NumberLeftAligned"/>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8512065"/>
    <w:multiLevelType w:val="hybridMultilevel"/>
    <w:tmpl w:val="06648772"/>
    <w:lvl w:ilvl="0" w:tplc="974E2D96">
      <w:start w:val="1"/>
      <w:numFmt w:val="decimal"/>
      <w:pStyle w:val="List-NumberedLeftAligned"/>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1603FC"/>
    <w:multiLevelType w:val="multilevel"/>
    <w:tmpl w:val="05E6856E"/>
    <w:styleLink w:val="New"/>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10" w15:restartNumberingAfterBreak="0">
    <w:nsid w:val="2CD930AA"/>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7F15D7A"/>
    <w:multiLevelType w:val="multilevel"/>
    <w:tmpl w:val="63669C30"/>
    <w:styleLink w:val="StyleOutlinenumberedLeft1cmHanging1cm1"/>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CC23039"/>
    <w:multiLevelType w:val="hybridMultilevel"/>
    <w:tmpl w:val="7D2C838E"/>
    <w:lvl w:ilvl="0" w:tplc="83B89F14">
      <w:start w:val="1"/>
      <w:numFmt w:val="bullet"/>
      <w:pStyle w:val="List-BulletInden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6" w15:restartNumberingAfterBreak="0">
    <w:nsid w:val="42AA480C"/>
    <w:multiLevelType w:val="hybridMultilevel"/>
    <w:tmpl w:val="BEDA65B8"/>
    <w:lvl w:ilvl="0" w:tplc="A81A9804">
      <w:start w:val="1"/>
      <w:numFmt w:val="bullet"/>
      <w:pStyle w:val="List-BulletLeftAlign"/>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7" w15:restartNumberingAfterBreak="0">
    <w:nsid w:val="474261C3"/>
    <w:multiLevelType w:val="multilevel"/>
    <w:tmpl w:val="503CA15C"/>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19" w15:restartNumberingAfterBreak="0">
    <w:nsid w:val="5982140A"/>
    <w:multiLevelType w:val="multilevel"/>
    <w:tmpl w:val="63481F4E"/>
    <w:lvl w:ilvl="0">
      <w:start w:val="1"/>
      <w:numFmt w:val="decimal"/>
      <w:pStyle w:val="List-NumberLeftAlign"/>
      <w:lvlText w:val="%1."/>
      <w:lvlJc w:val="left"/>
      <w:pPr>
        <w:tabs>
          <w:tab w:val="num" w:pos="567"/>
        </w:tabs>
        <w:ind w:left="567" w:hanging="567"/>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7" w:hanging="567"/>
      </w:pPr>
      <w:rPr>
        <w:rFonts w:hint="default"/>
      </w:rPr>
    </w:lvl>
    <w:lvl w:ilvl="3">
      <w:start w:val="1"/>
      <w:numFmt w:val="decimal"/>
      <w:lvlText w:val="%1.%2.%3.%4."/>
      <w:lvlJc w:val="left"/>
      <w:pPr>
        <w:ind w:left="1842" w:hanging="567"/>
      </w:pPr>
      <w:rPr>
        <w:rFonts w:hint="default"/>
      </w:rPr>
    </w:lvl>
    <w:lvl w:ilvl="4">
      <w:start w:val="1"/>
      <w:numFmt w:val="decimal"/>
      <w:lvlText w:val="%1.%2.%3.%4.%5."/>
      <w:lvlJc w:val="left"/>
      <w:pPr>
        <w:ind w:left="2267" w:hanging="567"/>
      </w:pPr>
      <w:rPr>
        <w:rFonts w:hint="default"/>
      </w:rPr>
    </w:lvl>
    <w:lvl w:ilvl="5">
      <w:start w:val="1"/>
      <w:numFmt w:val="decimal"/>
      <w:lvlText w:val="%1.%2.%3.%4.%5.%6."/>
      <w:lvlJc w:val="left"/>
      <w:pPr>
        <w:ind w:left="2692" w:hanging="567"/>
      </w:pPr>
      <w:rPr>
        <w:rFonts w:hint="default"/>
      </w:rPr>
    </w:lvl>
    <w:lvl w:ilvl="6">
      <w:start w:val="1"/>
      <w:numFmt w:val="decimal"/>
      <w:lvlText w:val="%1.%2.%3.%4.%5.%6.%7."/>
      <w:lvlJc w:val="left"/>
      <w:pPr>
        <w:ind w:left="3117" w:hanging="567"/>
      </w:pPr>
      <w:rPr>
        <w:rFonts w:hint="default"/>
      </w:rPr>
    </w:lvl>
    <w:lvl w:ilvl="7">
      <w:start w:val="1"/>
      <w:numFmt w:val="decimal"/>
      <w:lvlText w:val="%1.%2.%3.%4.%5.%6.%7.%8."/>
      <w:lvlJc w:val="left"/>
      <w:pPr>
        <w:ind w:left="3542" w:hanging="567"/>
      </w:pPr>
      <w:rPr>
        <w:rFonts w:hint="default"/>
      </w:rPr>
    </w:lvl>
    <w:lvl w:ilvl="8">
      <w:start w:val="1"/>
      <w:numFmt w:val="decimal"/>
      <w:lvlText w:val="%1.%2.%3.%4.%5.%6.%7.%8.%9."/>
      <w:lvlJc w:val="left"/>
      <w:pPr>
        <w:ind w:left="3967" w:hanging="567"/>
      </w:pPr>
      <w:rPr>
        <w:rFonts w:hint="default"/>
      </w:rPr>
    </w:lvl>
  </w:abstractNum>
  <w:abstractNum w:abstractNumId="20" w15:restartNumberingAfterBreak="0">
    <w:nsid w:val="65C3319A"/>
    <w:multiLevelType w:val="multilevel"/>
    <w:tmpl w:val="5582F5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CB132E"/>
    <w:multiLevelType w:val="hybridMultilevel"/>
    <w:tmpl w:val="5CB862D8"/>
    <w:lvl w:ilvl="0" w:tplc="94E46EDA">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735666998">
    <w:abstractNumId w:val="13"/>
  </w:num>
  <w:num w:numId="2" w16cid:durableId="971517202">
    <w:abstractNumId w:val="18"/>
  </w:num>
  <w:num w:numId="3" w16cid:durableId="1481658421">
    <w:abstractNumId w:val="3"/>
  </w:num>
  <w:num w:numId="4" w16cid:durableId="2139490948">
    <w:abstractNumId w:val="2"/>
  </w:num>
  <w:num w:numId="5" w16cid:durableId="135531813">
    <w:abstractNumId w:val="7"/>
  </w:num>
  <w:num w:numId="6" w16cid:durableId="1318873511">
    <w:abstractNumId w:val="16"/>
  </w:num>
  <w:num w:numId="7" w16cid:durableId="968701950">
    <w:abstractNumId w:val="14"/>
  </w:num>
  <w:num w:numId="8" w16cid:durableId="1954482690">
    <w:abstractNumId w:val="22"/>
  </w:num>
  <w:num w:numId="9" w16cid:durableId="1431583244">
    <w:abstractNumId w:val="15"/>
  </w:num>
  <w:num w:numId="10" w16cid:durableId="1531380033">
    <w:abstractNumId w:val="11"/>
  </w:num>
  <w:num w:numId="11" w16cid:durableId="51395065">
    <w:abstractNumId w:val="6"/>
  </w:num>
  <w:num w:numId="12" w16cid:durableId="2125997597">
    <w:abstractNumId w:val="0"/>
  </w:num>
  <w:num w:numId="13" w16cid:durableId="1247378158">
    <w:abstractNumId w:val="12"/>
  </w:num>
  <w:num w:numId="14" w16cid:durableId="464082334">
    <w:abstractNumId w:val="1"/>
  </w:num>
  <w:num w:numId="15" w16cid:durableId="1636524282">
    <w:abstractNumId w:val="9"/>
  </w:num>
  <w:num w:numId="16" w16cid:durableId="766269442">
    <w:abstractNumId w:val="8"/>
  </w:num>
  <w:num w:numId="17" w16cid:durableId="1017467888">
    <w:abstractNumId w:val="21"/>
  </w:num>
  <w:num w:numId="18" w16cid:durableId="1562597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4708045">
    <w:abstractNumId w:val="17"/>
  </w:num>
  <w:num w:numId="20" w16cid:durableId="912398255">
    <w:abstractNumId w:val="5"/>
  </w:num>
  <w:num w:numId="21" w16cid:durableId="32510033">
    <w:abstractNumId w:val="10"/>
  </w:num>
  <w:num w:numId="22" w16cid:durableId="2047561402">
    <w:abstractNumId w:val="4"/>
  </w:num>
  <w:num w:numId="23" w16cid:durableId="1117872122">
    <w:abstractNumId w:val="19"/>
  </w:num>
  <w:num w:numId="24" w16cid:durableId="1786339446">
    <w:abstractNumId w:val="19"/>
    <w:lvlOverride w:ilvl="0">
      <w:startOverride w:val="1"/>
    </w:lvlOverride>
  </w:num>
  <w:num w:numId="25" w16cid:durableId="2713969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232900">
    <w:abstractNumId w:val="20"/>
  </w:num>
  <w:num w:numId="27" w16cid:durableId="5747819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58161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58129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cumentProtection w:formatting="1" w:enforcement="1" w:cryptProviderType="rsaAES" w:cryptAlgorithmClass="hash" w:cryptAlgorithmType="typeAny" w:cryptAlgorithmSid="14" w:cryptSpinCount="100000" w:hash="A0GLylOZ3hK1yP3OyEjcx9c3dLWf4mzy1yNXUfOxBisg9u/nu8W30jRu+ETvI5dqbnK1BfufyqctXw1nr2lC0w==" w:salt="Ab1uQ883zT8vu4aYyg2upw=="/>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241"/>
    <w:rsid w:val="00027094"/>
    <w:rsid w:val="00031466"/>
    <w:rsid w:val="000A4A91"/>
    <w:rsid w:val="000F31CB"/>
    <w:rsid w:val="00112778"/>
    <w:rsid w:val="001201BD"/>
    <w:rsid w:val="00195580"/>
    <w:rsid w:val="00204C51"/>
    <w:rsid w:val="002614B8"/>
    <w:rsid w:val="003045CE"/>
    <w:rsid w:val="003100E6"/>
    <w:rsid w:val="00357566"/>
    <w:rsid w:val="00360078"/>
    <w:rsid w:val="00397C59"/>
    <w:rsid w:val="00420078"/>
    <w:rsid w:val="004C2D44"/>
    <w:rsid w:val="00562EDD"/>
    <w:rsid w:val="005875C2"/>
    <w:rsid w:val="00594ED3"/>
    <w:rsid w:val="005F386D"/>
    <w:rsid w:val="00610F7B"/>
    <w:rsid w:val="00633351"/>
    <w:rsid w:val="006731DA"/>
    <w:rsid w:val="00723BEA"/>
    <w:rsid w:val="00750241"/>
    <w:rsid w:val="007A0A59"/>
    <w:rsid w:val="007F3F13"/>
    <w:rsid w:val="0089174E"/>
    <w:rsid w:val="008F40A9"/>
    <w:rsid w:val="009535EA"/>
    <w:rsid w:val="00AA75A3"/>
    <w:rsid w:val="00AD5139"/>
    <w:rsid w:val="00B01801"/>
    <w:rsid w:val="00B03C84"/>
    <w:rsid w:val="00B239BE"/>
    <w:rsid w:val="00B34270"/>
    <w:rsid w:val="00B87691"/>
    <w:rsid w:val="00C34CF5"/>
    <w:rsid w:val="00C45ED9"/>
    <w:rsid w:val="00CD51AD"/>
    <w:rsid w:val="00DC7E15"/>
    <w:rsid w:val="00E11503"/>
    <w:rsid w:val="00E335EC"/>
    <w:rsid w:val="00E741A1"/>
    <w:rsid w:val="00E74BC3"/>
    <w:rsid w:val="00EB50DA"/>
    <w:rsid w:val="00F77C18"/>
    <w:rsid w:val="00FD6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E91AB11"/>
  <w15:chartTrackingRefBased/>
  <w15:docId w15:val="{1D1CC7F0-C400-4677-83A7-26B6BC93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lsdException w:name="FollowedHyperlink" w:locked="0" w:semiHidden="1" w:unhideWhenUsed="1"/>
    <w:lsdException w:name="Strong" w:semiHidden="1"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7A0A59"/>
  </w:style>
  <w:style w:type="paragraph" w:styleId="Heading1">
    <w:name w:val="heading 1"/>
    <w:basedOn w:val="Normal"/>
    <w:next w:val="BodyText"/>
    <w:link w:val="Heading1Char"/>
    <w:autoRedefine/>
    <w:uiPriority w:val="9"/>
    <w:qFormat/>
    <w:rsid w:val="007A0A59"/>
    <w:pPr>
      <w:keepNext/>
      <w:keepLines/>
      <w:numPr>
        <w:numId w:val="1"/>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7A0A59"/>
    <w:pPr>
      <w:keepNext/>
      <w:keepLines/>
      <w:numPr>
        <w:ilvl w:val="1"/>
        <w:numId w:val="1"/>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7A0A59"/>
    <w:pPr>
      <w:numPr>
        <w:ilvl w:val="2"/>
        <w:numId w:val="1"/>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7A0A59"/>
    <w:pPr>
      <w:keepNext/>
      <w:keepLines/>
      <w:numPr>
        <w:ilvl w:val="3"/>
        <w:numId w:val="1"/>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7A0A59"/>
    <w:pPr>
      <w:keepNext/>
      <w:keepLines/>
      <w:numPr>
        <w:ilvl w:val="4"/>
        <w:numId w:val="1"/>
      </w:numPr>
      <w:spacing w:before="200" w:after="0" w:line="240" w:lineRule="auto"/>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iPriority w:val="9"/>
    <w:semiHidden/>
    <w:qFormat/>
    <w:locked/>
    <w:rsid w:val="007A0A59"/>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iPriority w:val="9"/>
    <w:semiHidden/>
    <w:qFormat/>
    <w:locked/>
    <w:rsid w:val="007A0A59"/>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7A0A59"/>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7A0A59"/>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rsid w:val="007A0A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0A59"/>
  </w:style>
  <w:style w:type="character" w:customStyle="1" w:styleId="Heading1Char">
    <w:name w:val="Heading 1 Char"/>
    <w:basedOn w:val="DefaultParagraphFont"/>
    <w:link w:val="Heading1"/>
    <w:uiPriority w:val="9"/>
    <w:rsid w:val="007A0A59"/>
    <w:rPr>
      <w:rFonts w:eastAsiaTheme="majorEastAsia" w:cstheme="majorBidi"/>
      <w:b/>
      <w:bCs/>
      <w:sz w:val="22"/>
      <w:szCs w:val="28"/>
      <w:lang w:eastAsia="zh-CN"/>
    </w:rPr>
  </w:style>
  <w:style w:type="character" w:customStyle="1" w:styleId="Heading2Char">
    <w:name w:val="Heading 2 Char"/>
    <w:basedOn w:val="DefaultParagraphFont"/>
    <w:link w:val="Heading2"/>
    <w:uiPriority w:val="9"/>
    <w:rsid w:val="007A0A59"/>
    <w:rPr>
      <w:rFonts w:eastAsiaTheme="majorEastAsia" w:cstheme="majorBidi"/>
      <w:b/>
      <w:bCs/>
      <w:color w:val="000000" w:themeColor="text1"/>
      <w:szCs w:val="26"/>
      <w:lang w:eastAsia="zh-CN"/>
    </w:rPr>
  </w:style>
  <w:style w:type="character" w:customStyle="1" w:styleId="Heading3Char">
    <w:name w:val="Heading 3 Char"/>
    <w:basedOn w:val="DefaultParagraphFont"/>
    <w:link w:val="Heading3"/>
    <w:uiPriority w:val="9"/>
    <w:rsid w:val="007A0A59"/>
    <w:rPr>
      <w:rFonts w:cs="Times New Roman"/>
      <w:u w:val="single"/>
      <w:lang w:eastAsia="zh-CN"/>
    </w:rPr>
  </w:style>
  <w:style w:type="character" w:customStyle="1" w:styleId="Heading4Char">
    <w:name w:val="Heading 4 Char"/>
    <w:basedOn w:val="DefaultParagraphFont"/>
    <w:link w:val="Heading4"/>
    <w:uiPriority w:val="9"/>
    <w:semiHidden/>
    <w:rsid w:val="007A0A59"/>
    <w:rPr>
      <w:rFonts w:eastAsiaTheme="majorEastAsia" w:cstheme="majorBidi"/>
      <w:b/>
      <w:bCs/>
      <w:i/>
      <w:iCs/>
      <w:color w:val="808080" w:themeColor="background1" w:themeShade="80"/>
      <w:sz w:val="18"/>
      <w:lang w:val="en-NZ"/>
    </w:rPr>
  </w:style>
  <w:style w:type="character" w:customStyle="1" w:styleId="Heading5Char">
    <w:name w:val="Heading 5 Char"/>
    <w:basedOn w:val="DefaultParagraphFont"/>
    <w:link w:val="Heading5"/>
    <w:uiPriority w:val="9"/>
    <w:semiHidden/>
    <w:rsid w:val="007A0A59"/>
    <w:rPr>
      <w:rFonts w:asciiTheme="majorHAnsi" w:eastAsiaTheme="majorEastAsia" w:hAnsiTheme="majorHAnsi" w:cstheme="majorBidi"/>
      <w:color w:val="1F4D78" w:themeColor="accent1" w:themeShade="7F"/>
      <w:lang w:val="en-NZ"/>
    </w:rPr>
  </w:style>
  <w:style w:type="character" w:customStyle="1" w:styleId="Heading6Char">
    <w:name w:val="Heading 6 Char"/>
    <w:basedOn w:val="DefaultParagraphFont"/>
    <w:link w:val="Heading6"/>
    <w:uiPriority w:val="9"/>
    <w:semiHidden/>
    <w:rsid w:val="007A0A59"/>
    <w:rPr>
      <w:rFonts w:asciiTheme="majorHAnsi" w:eastAsiaTheme="majorEastAsia" w:hAnsiTheme="majorHAnsi" w:cstheme="majorBidi"/>
      <w:i/>
      <w:iCs/>
      <w:color w:val="1F4D78" w:themeColor="accent1" w:themeShade="7F"/>
      <w:lang w:val="en-NZ"/>
    </w:rPr>
  </w:style>
  <w:style w:type="character" w:customStyle="1" w:styleId="Heading7Char">
    <w:name w:val="Heading 7 Char"/>
    <w:basedOn w:val="DefaultParagraphFont"/>
    <w:link w:val="Heading7"/>
    <w:uiPriority w:val="9"/>
    <w:semiHidden/>
    <w:rsid w:val="007A0A59"/>
    <w:rPr>
      <w:rFonts w:asciiTheme="majorHAnsi" w:eastAsiaTheme="majorEastAsia" w:hAnsiTheme="majorHAnsi" w:cstheme="majorBidi"/>
      <w:i/>
      <w:iCs/>
      <w:color w:val="404040" w:themeColor="text1" w:themeTint="BF"/>
      <w:lang w:val="en-NZ"/>
    </w:rPr>
  </w:style>
  <w:style w:type="character" w:customStyle="1" w:styleId="Heading8Char">
    <w:name w:val="Heading 8 Char"/>
    <w:basedOn w:val="DefaultParagraphFont"/>
    <w:link w:val="Heading8"/>
    <w:uiPriority w:val="9"/>
    <w:semiHidden/>
    <w:rsid w:val="007A0A59"/>
    <w:rPr>
      <w:rFonts w:asciiTheme="majorHAnsi" w:eastAsiaTheme="majorEastAsia" w:hAnsiTheme="majorHAnsi" w:cstheme="majorBidi"/>
      <w:color w:val="404040" w:themeColor="text1" w:themeTint="BF"/>
      <w:lang w:val="en-NZ"/>
    </w:rPr>
  </w:style>
  <w:style w:type="character" w:customStyle="1" w:styleId="Heading9Char">
    <w:name w:val="Heading 9 Char"/>
    <w:basedOn w:val="DefaultParagraphFont"/>
    <w:link w:val="Heading9"/>
    <w:uiPriority w:val="9"/>
    <w:semiHidden/>
    <w:rsid w:val="007A0A59"/>
    <w:rPr>
      <w:rFonts w:asciiTheme="majorHAnsi" w:eastAsiaTheme="majorEastAsia" w:hAnsiTheme="majorHAnsi" w:cstheme="majorBidi"/>
      <w:i/>
      <w:iCs/>
      <w:color w:val="404040" w:themeColor="text1" w:themeTint="BF"/>
      <w:lang w:val="en-NZ"/>
    </w:rPr>
  </w:style>
  <w:style w:type="paragraph" w:customStyle="1" w:styleId="HeaderUnderline">
    <w:name w:val="Header Underline"/>
    <w:basedOn w:val="Normal"/>
    <w:autoRedefine/>
    <w:qFormat/>
    <w:rsid w:val="007A0A59"/>
    <w:pPr>
      <w:tabs>
        <w:tab w:val="right" w:pos="10065"/>
      </w:tabs>
      <w:spacing w:after="48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7A0A59"/>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7A0A59"/>
    <w:rPr>
      <w:rFonts w:eastAsia="Times New Roman" w:cs="Times New Roman"/>
      <w:b/>
      <w:sz w:val="18"/>
      <w:szCs w:val="18"/>
      <w:lang w:eastAsia="en-NZ"/>
    </w:rPr>
  </w:style>
  <w:style w:type="paragraph" w:styleId="BodyText">
    <w:name w:val="Body Text"/>
    <w:aliases w:val="Body Text (Indented)"/>
    <w:basedOn w:val="Normal"/>
    <w:link w:val="BodyTextChar"/>
    <w:autoRedefine/>
    <w:qFormat/>
    <w:rsid w:val="007A0A59"/>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7A0A59"/>
    <w:rPr>
      <w:rFonts w:cs="Times New Roman"/>
      <w:lang w:eastAsia="zh-CN"/>
    </w:rPr>
  </w:style>
  <w:style w:type="paragraph" w:customStyle="1" w:styleId="TableHeading-Centred">
    <w:name w:val="Table Heading - Centred"/>
    <w:basedOn w:val="Normal"/>
    <w:autoRedefine/>
    <w:qFormat/>
    <w:rsid w:val="007A0A59"/>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7A0A59"/>
    <w:pPr>
      <w:spacing w:after="0" w:line="240" w:lineRule="auto"/>
    </w:pPr>
    <w:rPr>
      <w:rFonts w:cs="Times New Roman"/>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7A0A59"/>
    <w:rPr>
      <w:color w:val="0000FF"/>
      <w:u w:val="none"/>
    </w:rPr>
  </w:style>
  <w:style w:type="paragraph" w:customStyle="1" w:styleId="Heading-LeftAligned">
    <w:name w:val="Heading - Left Aligned"/>
    <w:next w:val="BodyTextLeftAligned"/>
    <w:autoRedefine/>
    <w:qFormat/>
    <w:rsid w:val="007A0A59"/>
    <w:pPr>
      <w:spacing w:before="120" w:after="240" w:line="240" w:lineRule="auto"/>
    </w:pPr>
    <w:rPr>
      <w:rFonts w:eastAsiaTheme="majorEastAsia" w:cstheme="majorBidi"/>
      <w:b/>
      <w:bCs/>
      <w:sz w:val="22"/>
      <w:szCs w:val="28"/>
      <w:lang w:eastAsia="zh-CN"/>
    </w:rPr>
  </w:style>
  <w:style w:type="character" w:customStyle="1" w:styleId="ImportantSafetyInformation">
    <w:name w:val="Important Safety Information"/>
    <w:basedOn w:val="DefaultParagraphFont"/>
    <w:rsid w:val="007A0A59"/>
    <w:rPr>
      <w:b/>
      <w:bCs/>
      <w:color w:val="FF0000"/>
    </w:rPr>
  </w:style>
  <w:style w:type="paragraph" w:customStyle="1" w:styleId="NumberList">
    <w:name w:val="Number List"/>
    <w:basedOn w:val="ListParagraph"/>
    <w:autoRedefine/>
    <w:semiHidden/>
    <w:rsid w:val="007A0A59"/>
    <w:pPr>
      <w:numPr>
        <w:ilvl w:val="1"/>
        <w:numId w:val="18"/>
      </w:numPr>
      <w:spacing w:line="240" w:lineRule="auto"/>
    </w:pPr>
  </w:style>
  <w:style w:type="paragraph" w:customStyle="1" w:styleId="HeaderSubtitle-Area">
    <w:name w:val="Header Subtitle - Area"/>
    <w:basedOn w:val="Normal"/>
    <w:link w:val="HeaderSubtitle-AreaChar"/>
    <w:autoRedefine/>
    <w:qFormat/>
    <w:rsid w:val="007A0A59"/>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7A0A59"/>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7A0A59"/>
    <w:rPr>
      <w:rFonts w:eastAsiaTheme="minorEastAsia"/>
      <w:b/>
      <w:caps/>
      <w:sz w:val="28"/>
      <w:lang w:eastAsia="zh-CN"/>
    </w:rPr>
  </w:style>
  <w:style w:type="character" w:customStyle="1" w:styleId="HeaderSubtitle-AreaChar">
    <w:name w:val="Header Subtitle - Area Char"/>
    <w:basedOn w:val="DefaultParagraphFont"/>
    <w:link w:val="HeaderSubtitle-Area"/>
    <w:rsid w:val="007A0A59"/>
    <w:rPr>
      <w:rFonts w:cs="Times New Roman"/>
      <w:b/>
      <w:sz w:val="24"/>
      <w:szCs w:val="24"/>
      <w:lang w:eastAsia="zh-CN"/>
    </w:rPr>
  </w:style>
  <w:style w:type="paragraph" w:customStyle="1" w:styleId="Centred">
    <w:name w:val="Centred"/>
    <w:autoRedefine/>
    <w:qFormat/>
    <w:rsid w:val="007A0A59"/>
    <w:pPr>
      <w:spacing w:after="0" w:line="240" w:lineRule="auto"/>
      <w:jc w:val="center"/>
    </w:pPr>
    <w:rPr>
      <w:rFonts w:eastAsia="Times New Roman" w:cs="Times New Roman"/>
      <w:lang w:eastAsia="en-NZ"/>
    </w:rPr>
  </w:style>
  <w:style w:type="character" w:customStyle="1" w:styleId="BoldText">
    <w:name w:val="Bold Text"/>
    <w:basedOn w:val="DefaultParagraphFont"/>
    <w:uiPriority w:val="1"/>
    <w:qFormat/>
    <w:rsid w:val="007A0A59"/>
    <w:rPr>
      <w:b/>
    </w:rPr>
  </w:style>
  <w:style w:type="character" w:styleId="Emphasis">
    <w:name w:val="Emphasis"/>
    <w:basedOn w:val="DefaultParagraphFont"/>
    <w:uiPriority w:val="20"/>
    <w:qFormat/>
    <w:rsid w:val="007A0A59"/>
    <w:rPr>
      <w:i/>
      <w:iCs/>
    </w:rPr>
  </w:style>
  <w:style w:type="paragraph" w:styleId="ListParagraph">
    <w:name w:val="List Paragraph"/>
    <w:basedOn w:val="Normal"/>
    <w:uiPriority w:val="34"/>
    <w:semiHidden/>
    <w:locked/>
    <w:rsid w:val="007A0A59"/>
    <w:pPr>
      <w:ind w:left="720"/>
      <w:contextualSpacing/>
    </w:pPr>
  </w:style>
  <w:style w:type="paragraph" w:customStyle="1" w:styleId="List-BulletLeftAligned">
    <w:name w:val="List - Bullet (Left Aligned)"/>
    <w:autoRedefine/>
    <w:qFormat/>
    <w:rsid w:val="00562EDD"/>
    <w:pPr>
      <w:numPr>
        <w:numId w:val="6"/>
      </w:numPr>
      <w:tabs>
        <w:tab w:val="left" w:pos="1077"/>
      </w:tabs>
      <w:spacing w:after="60" w:line="240" w:lineRule="auto"/>
      <w:ind w:left="992" w:hanging="425"/>
    </w:pPr>
  </w:style>
  <w:style w:type="paragraph" w:styleId="ListNumber">
    <w:name w:val="List Number"/>
    <w:aliases w:val="List - Numbered (Indented),List - Numbered (Indent)"/>
    <w:basedOn w:val="Normal"/>
    <w:uiPriority w:val="99"/>
    <w:qFormat/>
    <w:rsid w:val="007A0A59"/>
    <w:pPr>
      <w:numPr>
        <w:numId w:val="18"/>
      </w:numPr>
      <w:tabs>
        <w:tab w:val="left" w:pos="992"/>
      </w:tabs>
      <w:spacing w:after="240" w:line="240" w:lineRule="auto"/>
      <w:ind w:left="992" w:hanging="425"/>
      <w:contextualSpacing/>
    </w:pPr>
  </w:style>
  <w:style w:type="numbering" w:customStyle="1" w:styleId="StyleCheckbox">
    <w:name w:val="Style Checkbox"/>
    <w:basedOn w:val="NoList"/>
    <w:rsid w:val="007A0A59"/>
    <w:pPr>
      <w:numPr>
        <w:numId w:val="2"/>
      </w:numPr>
    </w:pPr>
  </w:style>
  <w:style w:type="paragraph" w:customStyle="1" w:styleId="UNCONTROLLEDCOPY">
    <w:name w:val="UNCONTROLLED COPY"/>
    <w:basedOn w:val="Normal"/>
    <w:semiHidden/>
    <w:qFormat/>
    <w:rsid w:val="007A0A59"/>
    <w:pPr>
      <w:spacing w:after="0" w:line="240" w:lineRule="auto"/>
      <w:jc w:val="center"/>
    </w:pPr>
    <w:rPr>
      <w:rFonts w:cs="Times New Roman"/>
      <w:b/>
      <w:sz w:val="16"/>
      <w:szCs w:val="16"/>
      <w:lang w:val="en-NZ"/>
    </w:rPr>
  </w:style>
  <w:style w:type="paragraph" w:customStyle="1" w:styleId="Checkbox">
    <w:name w:val="Checkbox"/>
    <w:basedOn w:val="ListParagraph"/>
    <w:qFormat/>
    <w:rsid w:val="007A0A59"/>
    <w:pPr>
      <w:numPr>
        <w:numId w:val="3"/>
      </w:numPr>
      <w:ind w:left="426" w:hanging="426"/>
    </w:pPr>
  </w:style>
  <w:style w:type="paragraph" w:customStyle="1" w:styleId="FooterText">
    <w:name w:val="Footer Text"/>
    <w:basedOn w:val="Normal"/>
    <w:link w:val="FooterTextChar"/>
    <w:qFormat/>
    <w:rsid w:val="007A0A59"/>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7A0A59"/>
    <w:rPr>
      <w:rFonts w:cs="Times New Roman"/>
      <w:sz w:val="16"/>
      <w:lang w:val="en-NZ"/>
    </w:rPr>
  </w:style>
  <w:style w:type="character" w:styleId="PlaceholderText">
    <w:name w:val="Placeholder Text"/>
    <w:basedOn w:val="DefaultParagraphFont"/>
    <w:uiPriority w:val="99"/>
    <w:semiHidden/>
    <w:locked/>
    <w:rsid w:val="007A0A59"/>
    <w:rPr>
      <w:color w:val="808080"/>
    </w:rPr>
  </w:style>
  <w:style w:type="numbering" w:customStyle="1" w:styleId="StyleList-BulletLeftAligned">
    <w:name w:val="Style List - Bullet (Left Aligned)"/>
    <w:basedOn w:val="NoList"/>
    <w:rsid w:val="007A0A59"/>
    <w:pPr>
      <w:numPr>
        <w:numId w:val="5"/>
      </w:numPr>
    </w:pPr>
  </w:style>
  <w:style w:type="paragraph" w:customStyle="1" w:styleId="List-BulletIndented">
    <w:name w:val="List - Bullet (Indented)"/>
    <w:basedOn w:val="Normal"/>
    <w:autoRedefine/>
    <w:qFormat/>
    <w:rsid w:val="00562EDD"/>
    <w:pPr>
      <w:numPr>
        <w:numId w:val="7"/>
      </w:numPr>
      <w:spacing w:after="60" w:line="240" w:lineRule="auto"/>
      <w:ind w:left="1276" w:hanging="284"/>
    </w:pPr>
  </w:style>
  <w:style w:type="paragraph" w:customStyle="1" w:styleId="PictureLabel">
    <w:name w:val="Picture Label"/>
    <w:next w:val="Normal"/>
    <w:rsid w:val="007A0A59"/>
    <w:pPr>
      <w:jc w:val="center"/>
    </w:pPr>
    <w:rPr>
      <w:rFonts w:cs="Times New Roman"/>
      <w:i/>
      <w:sz w:val="18"/>
      <w:lang w:eastAsia="zh-CN"/>
    </w:rPr>
  </w:style>
  <w:style w:type="character" w:customStyle="1" w:styleId="ShadedText">
    <w:name w:val="Shaded Text"/>
    <w:uiPriority w:val="1"/>
    <w:qFormat/>
    <w:rsid w:val="007A0A59"/>
    <w:rPr>
      <w:shd w:val="clear" w:color="auto" w:fill="D9D9D9" w:themeFill="background1" w:themeFillShade="D9"/>
    </w:rPr>
  </w:style>
  <w:style w:type="character" w:customStyle="1" w:styleId="Subscript">
    <w:name w:val="Subscript"/>
    <w:uiPriority w:val="1"/>
    <w:qFormat/>
    <w:rsid w:val="007A0A59"/>
    <w:rPr>
      <w:vertAlign w:val="subscript"/>
    </w:rPr>
  </w:style>
  <w:style w:type="character" w:customStyle="1" w:styleId="Superscript">
    <w:name w:val="Superscript"/>
    <w:uiPriority w:val="1"/>
    <w:qFormat/>
    <w:rsid w:val="007A0A59"/>
    <w:rPr>
      <w:vertAlign w:val="superscript"/>
    </w:rPr>
  </w:style>
  <w:style w:type="paragraph" w:customStyle="1" w:styleId="Table-BulletListIndented">
    <w:name w:val="Table - Bullet List (Indented)"/>
    <w:autoRedefine/>
    <w:qFormat/>
    <w:rsid w:val="007A0A59"/>
    <w:pPr>
      <w:numPr>
        <w:numId w:val="8"/>
      </w:numPr>
      <w:spacing w:before="60" w:after="60" w:line="240" w:lineRule="auto"/>
      <w:ind w:left="602" w:hanging="284"/>
    </w:pPr>
    <w:rPr>
      <w:rFonts w:cs="Times New Roman"/>
      <w:sz w:val="18"/>
      <w:lang w:val="en-NZ"/>
    </w:rPr>
  </w:style>
  <w:style w:type="paragraph" w:customStyle="1" w:styleId="Table-BulletListLeftAligned">
    <w:name w:val="Table - Bullet List (Left Aligned)"/>
    <w:rsid w:val="007A0A59"/>
    <w:pPr>
      <w:numPr>
        <w:numId w:val="9"/>
      </w:numPr>
      <w:spacing w:before="60" w:after="60" w:line="240" w:lineRule="auto"/>
      <w:ind w:left="318" w:hanging="318"/>
    </w:pPr>
    <w:rPr>
      <w:rFonts w:cs="Times New Roman"/>
      <w:sz w:val="18"/>
      <w:lang w:val="en-NZ"/>
    </w:rPr>
  </w:style>
  <w:style w:type="paragraph" w:customStyle="1" w:styleId="Table-NumberList">
    <w:name w:val="Table - Number List"/>
    <w:basedOn w:val="Normal"/>
    <w:rsid w:val="007A0A59"/>
    <w:pPr>
      <w:numPr>
        <w:numId w:val="10"/>
      </w:numPr>
      <w:spacing w:before="60" w:after="60" w:line="240" w:lineRule="auto"/>
      <w:ind w:left="318" w:hanging="318"/>
    </w:pPr>
    <w:rPr>
      <w:rFonts w:cs="Times New Roman"/>
      <w:sz w:val="18"/>
      <w:lang w:val="en-NZ"/>
    </w:rPr>
  </w:style>
  <w:style w:type="paragraph" w:customStyle="1" w:styleId="TableText-Indented">
    <w:name w:val="Table Text - Indented"/>
    <w:rsid w:val="007A0A59"/>
    <w:pPr>
      <w:spacing w:after="0" w:line="240" w:lineRule="auto"/>
      <w:ind w:left="318"/>
    </w:pPr>
    <w:rPr>
      <w:rFonts w:cs="Times New Roman"/>
      <w:sz w:val="18"/>
      <w:lang w:val="en-NZ"/>
    </w:rPr>
  </w:style>
  <w:style w:type="paragraph" w:customStyle="1" w:styleId="TableText-LeftAligned">
    <w:name w:val="Table Text - Left Aligned"/>
    <w:qFormat/>
    <w:rsid w:val="007A0A59"/>
    <w:pPr>
      <w:spacing w:before="60" w:after="60" w:line="240" w:lineRule="auto"/>
    </w:pPr>
    <w:rPr>
      <w:rFonts w:cs="Times New Roman"/>
      <w:sz w:val="18"/>
      <w:lang w:val="en-NZ"/>
    </w:rPr>
  </w:style>
  <w:style w:type="paragraph" w:customStyle="1" w:styleId="TableText-Centred">
    <w:name w:val="Table Text - Centred"/>
    <w:qFormat/>
    <w:rsid w:val="007A0A59"/>
    <w:pPr>
      <w:spacing w:before="60" w:after="60" w:line="240" w:lineRule="auto"/>
      <w:jc w:val="center"/>
    </w:pPr>
    <w:rPr>
      <w:rFonts w:cs="Times New Roman"/>
      <w:sz w:val="18"/>
      <w:lang w:val="en-NZ"/>
    </w:rPr>
  </w:style>
  <w:style w:type="character" w:customStyle="1" w:styleId="UnderlineText">
    <w:name w:val="Underline Text"/>
    <w:uiPriority w:val="1"/>
    <w:qFormat/>
    <w:rsid w:val="007A0A59"/>
    <w:rPr>
      <w:rFonts w:ascii="Calibri" w:hAnsi="Calibri"/>
      <w:u w:val="single"/>
    </w:rPr>
  </w:style>
  <w:style w:type="paragraph" w:styleId="Header">
    <w:name w:val="header"/>
    <w:basedOn w:val="Normal"/>
    <w:link w:val="HeaderChar"/>
    <w:uiPriority w:val="99"/>
    <w:unhideWhenUsed/>
    <w:locked/>
    <w:rsid w:val="007A0A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A59"/>
  </w:style>
  <w:style w:type="paragraph" w:styleId="Footer">
    <w:name w:val="footer"/>
    <w:basedOn w:val="Normal"/>
    <w:link w:val="FooterChar"/>
    <w:uiPriority w:val="99"/>
    <w:unhideWhenUsed/>
    <w:locked/>
    <w:rsid w:val="007A0A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A59"/>
  </w:style>
  <w:style w:type="paragraph" w:customStyle="1" w:styleId="BodyTextLeftAligned">
    <w:name w:val="Body Text (Left Aligned)"/>
    <w:basedOn w:val="Normal"/>
    <w:autoRedefine/>
    <w:qFormat/>
    <w:rsid w:val="007A0A59"/>
    <w:pPr>
      <w:spacing w:after="120" w:line="240" w:lineRule="auto"/>
      <w:jc w:val="both"/>
    </w:pPr>
  </w:style>
  <w:style w:type="paragraph" w:customStyle="1" w:styleId="Heading-Centred">
    <w:name w:val="Heading - Centred"/>
    <w:next w:val="BodyTextLeftAligned"/>
    <w:autoRedefine/>
    <w:qFormat/>
    <w:rsid w:val="007A0A59"/>
    <w:pPr>
      <w:spacing w:line="240" w:lineRule="auto"/>
      <w:jc w:val="center"/>
    </w:pPr>
    <w:rPr>
      <w:rFonts w:cs="Times New Roman"/>
      <w:b/>
      <w:sz w:val="22"/>
      <w:lang w:eastAsia="zh-CN"/>
    </w:rPr>
  </w:style>
  <w:style w:type="paragraph" w:customStyle="1" w:styleId="List-NumberedLeftAligned">
    <w:name w:val="List - Numbered (Left Aligned)"/>
    <w:basedOn w:val="ListParagraph"/>
    <w:autoRedefine/>
    <w:qFormat/>
    <w:rsid w:val="00633351"/>
    <w:pPr>
      <w:numPr>
        <w:numId w:val="11"/>
      </w:numPr>
      <w:spacing w:after="120" w:line="240" w:lineRule="auto"/>
      <w:ind w:left="567" w:hanging="567"/>
    </w:pPr>
  </w:style>
  <w:style w:type="paragraph" w:styleId="ListNumber2">
    <w:name w:val="List Number 2"/>
    <w:basedOn w:val="Normal"/>
    <w:uiPriority w:val="99"/>
    <w:semiHidden/>
    <w:unhideWhenUsed/>
    <w:locked/>
    <w:rsid w:val="007A0A59"/>
    <w:pPr>
      <w:numPr>
        <w:numId w:val="12"/>
      </w:numPr>
      <w:contextualSpacing/>
    </w:pPr>
  </w:style>
  <w:style w:type="paragraph" w:styleId="ListBullet2">
    <w:name w:val="List Bullet 2"/>
    <w:aliases w:val="Table - Bullet List"/>
    <w:basedOn w:val="TableText-LeftAligned"/>
    <w:next w:val="TableText-LeftAligned"/>
    <w:autoRedefine/>
    <w:uiPriority w:val="99"/>
    <w:semiHidden/>
    <w:locked/>
    <w:rsid w:val="007A0A59"/>
    <w:pPr>
      <w:numPr>
        <w:numId w:val="14"/>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7A0A59"/>
    <w:rPr>
      <w:b/>
      <w:bCs/>
    </w:rPr>
  </w:style>
  <w:style w:type="numbering" w:customStyle="1" w:styleId="StyleOutlinenumberedLeft1cmHanging1cm1">
    <w:name w:val="Style Outline numbered Left:  1 cm Hanging:  1 cm1"/>
    <w:basedOn w:val="NoList"/>
    <w:locked/>
    <w:rsid w:val="007A0A59"/>
    <w:pPr>
      <w:numPr>
        <w:numId w:val="13"/>
      </w:numPr>
    </w:pPr>
  </w:style>
  <w:style w:type="paragraph" w:styleId="ListBullet">
    <w:name w:val="List Bullet"/>
    <w:aliases w:val="Bullet List"/>
    <w:basedOn w:val="ListParagraph"/>
    <w:autoRedefine/>
    <w:uiPriority w:val="99"/>
    <w:semiHidden/>
    <w:locked/>
    <w:rsid w:val="007A0A59"/>
    <w:pPr>
      <w:numPr>
        <w:numId w:val="15"/>
      </w:numPr>
      <w:spacing w:after="120" w:line="240" w:lineRule="auto"/>
    </w:pPr>
    <w:rPr>
      <w:rFonts w:cs="Times New Roman"/>
      <w:lang w:val="en-NZ"/>
    </w:rPr>
  </w:style>
  <w:style w:type="numbering" w:customStyle="1" w:styleId="New">
    <w:name w:val="New"/>
    <w:basedOn w:val="NoList"/>
    <w:locked/>
    <w:rsid w:val="007A0A59"/>
    <w:pPr>
      <w:numPr>
        <w:numId w:val="16"/>
      </w:numPr>
    </w:pPr>
  </w:style>
  <w:style w:type="paragraph" w:customStyle="1" w:styleId="List-BulletLeftAlign">
    <w:name w:val="List - Bullet (Left Align)"/>
    <w:autoRedefine/>
    <w:qFormat/>
    <w:rsid w:val="007A0A59"/>
    <w:pPr>
      <w:numPr>
        <w:numId w:val="6"/>
      </w:numPr>
      <w:tabs>
        <w:tab w:val="left" w:pos="1077"/>
      </w:tabs>
      <w:spacing w:after="240" w:line="240" w:lineRule="auto"/>
      <w:ind w:left="992" w:hanging="425"/>
      <w:contextualSpacing/>
    </w:pPr>
  </w:style>
  <w:style w:type="paragraph" w:customStyle="1" w:styleId="List-BulletIndent">
    <w:name w:val="List - Bullet (Indent)"/>
    <w:basedOn w:val="Normal"/>
    <w:autoRedefine/>
    <w:qFormat/>
    <w:rsid w:val="007A0A59"/>
    <w:pPr>
      <w:numPr>
        <w:numId w:val="7"/>
      </w:numPr>
      <w:spacing w:after="240" w:line="240" w:lineRule="auto"/>
      <w:ind w:left="1276" w:hanging="284"/>
      <w:contextualSpacing/>
    </w:pPr>
  </w:style>
  <w:style w:type="paragraph" w:customStyle="1" w:styleId="List-NumberLeftAlign">
    <w:name w:val="List - Number (Left Align)"/>
    <w:basedOn w:val="Normal"/>
    <w:qFormat/>
    <w:rsid w:val="007A0A59"/>
    <w:pPr>
      <w:numPr>
        <w:numId w:val="23"/>
      </w:numPr>
      <w:spacing w:after="240" w:line="240" w:lineRule="auto"/>
      <w:contextualSpacing/>
    </w:pPr>
  </w:style>
  <w:style w:type="numbering" w:customStyle="1" w:styleId="List-NumberLeftAligned">
    <w:name w:val="List - Number (Left Aligned)"/>
    <w:basedOn w:val="NoList"/>
    <w:rsid w:val="007A0A59"/>
    <w:pPr>
      <w:numPr>
        <w:numId w:val="20"/>
      </w:numPr>
    </w:pPr>
  </w:style>
  <w:style w:type="paragraph" w:styleId="List2">
    <w:name w:val="List 2"/>
    <w:basedOn w:val="Normal"/>
    <w:uiPriority w:val="99"/>
    <w:semiHidden/>
    <w:unhideWhenUsed/>
    <w:locked/>
    <w:rsid w:val="007A0A59"/>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fbu.sharepoint.com/sites/Winstone-Aggregates/Health-Safety/Documents/Forms/Form%20(Portrait)/Form-Template-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D19974A927434A81B25CC1AED4FEDB"/>
        <w:category>
          <w:name w:val="General"/>
          <w:gallery w:val="placeholder"/>
        </w:category>
        <w:types>
          <w:type w:val="bbPlcHdr"/>
        </w:types>
        <w:behaviors>
          <w:behavior w:val="content"/>
        </w:behaviors>
        <w:guid w:val="{771737A9-A36E-4BC7-BBF2-137289C2EFEE}"/>
      </w:docPartPr>
      <w:docPartBody>
        <w:p w:rsidR="0035712C" w:rsidRDefault="0035712C">
          <w:r w:rsidRPr="00511487">
            <w:rPr>
              <w:rStyle w:val="PlaceholderText"/>
            </w:rPr>
            <w:t>[Title]</w:t>
          </w:r>
        </w:p>
      </w:docPartBody>
    </w:docPart>
    <w:docPart>
      <w:docPartPr>
        <w:name w:val="5D9BC28F595A41EBAE326F251AA0D679"/>
        <w:category>
          <w:name w:val="General"/>
          <w:gallery w:val="placeholder"/>
        </w:category>
        <w:types>
          <w:type w:val="bbPlcHdr"/>
        </w:types>
        <w:behaviors>
          <w:behavior w:val="content"/>
        </w:behaviors>
        <w:guid w:val="{6B9D2111-6877-4F8B-9167-CC19DEF6F818}"/>
      </w:docPartPr>
      <w:docPartBody>
        <w:p w:rsidR="0035712C" w:rsidRDefault="0035712C">
          <w:r w:rsidRPr="00511487">
            <w:rPr>
              <w:rStyle w:val="PlaceholderText"/>
            </w:rPr>
            <w:t>[Key Element]</w:t>
          </w:r>
        </w:p>
      </w:docPartBody>
    </w:docPart>
    <w:docPart>
      <w:docPartPr>
        <w:name w:val="EED6655392DF4C958F57A391D97D3766"/>
        <w:category>
          <w:name w:val="General"/>
          <w:gallery w:val="placeholder"/>
        </w:category>
        <w:types>
          <w:type w:val="bbPlcHdr"/>
        </w:types>
        <w:behaviors>
          <w:behavior w:val="content"/>
        </w:behaviors>
        <w:guid w:val="{926FD390-07BF-42A8-BB1A-7D81C23F50C9}"/>
      </w:docPartPr>
      <w:docPartBody>
        <w:p w:rsidR="0035712C" w:rsidRDefault="0035712C">
          <w:r w:rsidRPr="00511487">
            <w:rPr>
              <w:rStyle w:val="PlaceholderText"/>
            </w:rPr>
            <w:t>[Next Review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12C"/>
    <w:rsid w:val="000F31CB"/>
    <w:rsid w:val="0035712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12C"/>
    <w:rPr>
      <w:rFonts w:cs="Times New Roman"/>
      <w:sz w:val="3276"/>
      <w:szCs w:val="3276"/>
    </w:rPr>
  </w:style>
  <w:style w:type="character" w:default="1" w:styleId="DefaultParagraphFont">
    <w:name w:val="Default Paragraph Font"/>
    <w:uiPriority w:val="1"/>
    <w:semiHidden/>
    <w:unhideWhenUsed/>
    <w:rsid w:val="00357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712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DocumentReviewer xmlns="83217380-56ce-4d97-9c54-d76d36db9e5f">1</DocumentReviewer>
    <ReviewDate xmlns="83217380-56ce-4d97-9c54-d76d36db9e5f">2027-01-23T11:00:00+00:00</ReviewDate>
    <ReviewSchedule xmlns="83217380-56ce-4d97-9c54-d76d36db9e5f">2</ReviewSchedule>
    <TaxCatchAll xmlns="83217380-56ce-4d97-9c54-d76d36db9e5f">
      <Value>41</Value>
      <Value>114</Value>
      <Value>23</Value>
    </TaxCatchAll>
    <DocumentApprover xmlns="83217380-56ce-4d97-9c54-d76d36db9e5f">2</DocumentApprover>
    <ReviewComments xmlns="83217380-56ce-4d97-9c54-d76d36db9e5f">No changes</ReviewComments>
    <DLCPolicyLabelLock xmlns="6c40498a-8e7f-486b-a467-0bb5e2b6090f" xsi:nil="true"/>
    <DLCPolicyLabelClientValue xmlns="6c40498a-8e7f-486b-a467-0bb5e2b6090f">Version: {_UIVersionString}</DLCPolicyLabelClientValue>
    <b416d0a360354c56968bc8aba6ce33ca xmlns="83217380-56ce-4d97-9c54-d76d36db9e5f">
      <Terms xmlns="http://schemas.microsoft.com/office/infopath/2007/PartnerControls">
        <TermInfo xmlns="http://schemas.microsoft.com/office/infopath/2007/PartnerControls">
          <TermName xmlns="http://schemas.microsoft.com/office/infopath/2007/PartnerControls">Checklist</TermName>
          <TermId xmlns="http://schemas.microsoft.com/office/infopath/2007/PartnerControls">6a79e2be-2d1b-40fe-876f-75a8a9958024</TermId>
        </TermInfo>
      </Terms>
    </b416d0a360354c56968bc8aba6ce33ca>
    <DLCPolicyLabelValue xmlns="6c40498a-8e7f-486b-a467-0bb5e2b6090f">Version: 3.0</DLCPolicyLabelValue>
    <_dlc_ExpireDateSaved xmlns="http://schemas.microsoft.com/sharepoint/v3" xsi:nil="true"/>
    <_dlc_ExpireDate xmlns="http://schemas.microsoft.com/sharepoint/v3" xsi:nil="true"/>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All Winstone Aggregates</TermName>
          <TermId xmlns="http://schemas.microsoft.com/office/infopath/2007/PartnerControls">9ee0b763-4f99-4225-bd11-425afce367f0</TermId>
        </TermInfo>
      </Terms>
    </hadbe6449c6f459f878732158116c7b4>
  </documentManagement>
</p:properties>
</file>

<file path=customXml/item2.xml><?xml version="1.0" encoding="utf-8"?>
<ct:contentTypeSchema xmlns:ct="http://schemas.microsoft.com/office/2006/metadata/contentType" xmlns:ma="http://schemas.microsoft.com/office/2006/metadata/properties/metaAttributes" ct:_="" ma:_="" ma:contentTypeName="Form (Portrait)" ma:contentTypeID="0x0101006E896362A750784490F6D036B97328A80400D82905B0DF376643A9B39BDCACD70B01" ma:contentTypeVersion="64" ma:contentTypeDescription="" ma:contentTypeScope="" ma:versionID="2136d4e016328cab44e521f21816bdf7">
  <xsd:schema xmlns:xsd="http://www.w3.org/2001/XMLSchema" xmlns:xs="http://www.w3.org/2001/XMLSchema" xmlns:p="http://schemas.microsoft.com/office/2006/metadata/properties" xmlns:ns1="http://schemas.microsoft.com/sharepoint/v3" xmlns:ns2="83217380-56ce-4d97-9c54-d76d36db9e5f" xmlns:ns3="6c40498a-8e7f-486b-a467-0bb5e2b6090f" targetNamespace="http://schemas.microsoft.com/office/2006/metadata/properties" ma:root="true" ma:fieldsID="17515e6b108d926e6163e3a59c9275bb" ns1:_="" ns2:_="" ns3:_="">
    <xsd:import namespace="http://schemas.microsoft.com/sharepoint/v3"/>
    <xsd:import namespace="83217380-56ce-4d97-9c54-d76d36db9e5f"/>
    <xsd:import namespace="6c40498a-8e7f-486b-a467-0bb5e2b6090f"/>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ma:readOnly="fals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readOnly="fals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customXsn xmlns="http://schemas.microsoft.com/office/2006/metadata/customXsn">
  <xsnLocation/>
  <cached>True</cached>
  <openByDefault>True</openByDefault>
  <xsnScope/>
</customXsn>
</file>

<file path=customXml/item4.xml><?xml version="1.0" encoding="utf-8"?>
<?mso-contentType ?>
<p:Policy xmlns:p="office.server.policy" id="" local="true">
  <p:Name>Form (Portrait)</p:Name>
  <p:Description/>
  <p:Statement/>
  <p:PolicyItems>
    <p:PolicyItem featureId="Microsoft.Office.RecordsManagement.PolicyFeatures.PolicyLabel" staticId="0x0101006E896362A750784490F6D036B97328A80400D82905B0DF376643A9B39BDCACD70B01|525934847" UniqueId="5c5aee2f-b438-4fb5-bd70-59198ddeeef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400D82905B0DF376643A9B39BDCACD70B01|-2039185533" UniqueId="45fa804c-ade3-41e8-9010-b21e0e4f641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bcb0c999-b09a-4bc2-9378-f44825a23fcf"/>
              </data>
            </stages>
          </Schedule>
        </Schedules>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3454AD-C8D2-459E-BCAD-4EB08D58ADDB}">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6c40498a-8e7f-486b-a467-0bb5e2b6090f"/>
    <ds:schemaRef ds:uri="http://schemas.microsoft.com/sharepoint/v3"/>
    <ds:schemaRef ds:uri="83217380-56ce-4d97-9c54-d76d36db9e5f"/>
    <ds:schemaRef ds:uri="http://www.w3.org/XML/1998/namespace"/>
    <ds:schemaRef ds:uri="http://purl.org/dc/dcmitype/"/>
  </ds:schemaRefs>
</ds:datastoreItem>
</file>

<file path=customXml/itemProps2.xml><?xml version="1.0" encoding="utf-8"?>
<ds:datastoreItem xmlns:ds="http://schemas.openxmlformats.org/officeDocument/2006/customXml" ds:itemID="{75FD2383-43DF-438D-8DA3-8CED6362A530}"/>
</file>

<file path=customXml/itemProps3.xml><?xml version="1.0" encoding="utf-8"?>
<ds:datastoreItem xmlns:ds="http://schemas.openxmlformats.org/officeDocument/2006/customXml" ds:itemID="{28D7EA74-24C6-4D2B-9B1D-1CD43E24D772}">
  <ds:schemaRefs>
    <ds:schemaRef ds:uri="http://schemas.microsoft.com/office/2006/metadata/customXsn"/>
  </ds:schemaRefs>
</ds:datastoreItem>
</file>

<file path=customXml/itemProps4.xml><?xml version="1.0" encoding="utf-8"?>
<ds:datastoreItem xmlns:ds="http://schemas.openxmlformats.org/officeDocument/2006/customXml" ds:itemID="{3FF8BFE3-89CC-43AB-A3BE-4F1245F5DC68}">
  <ds:schemaRefs>
    <ds:schemaRef ds:uri="office.server.policy"/>
  </ds:schemaRefs>
</ds:datastoreItem>
</file>

<file path=customXml/itemProps5.xml><?xml version="1.0" encoding="utf-8"?>
<ds:datastoreItem xmlns:ds="http://schemas.openxmlformats.org/officeDocument/2006/customXml" ds:itemID="{7A73BD69-3717-4FC2-950D-DB43362316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Form-Template-Portrait</Template>
  <TotalTime>8</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Forklift Platform Checklist</dc:title>
  <dc:subject/>
  <dc:creator>Anya Hardy (GBC Winstone)</dc:creator>
  <cp:keywords/>
  <dc:description/>
  <cp:lastModifiedBy>Linda Beardshall (Fletcher Building)</cp:lastModifiedBy>
  <cp:revision>8</cp:revision>
  <dcterms:created xsi:type="dcterms:W3CDTF">2018-11-13T22:24:00Z</dcterms:created>
  <dcterms:modified xsi:type="dcterms:W3CDTF">2025-07-06T20:53:00Z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0x0101006E896362A750784490F6D036B97328A80400D82905B0DF376643A9B39BDCACD70B01</vt:lpwstr>
  </property>
  <property fmtid="{D5CDD505-2E9C-101B-9397-08002B2CF9AE}" pid="3" name="Document Review Workflow">
    <vt:lpwstr>, </vt:lpwstr>
  </property>
  <property fmtid="{D5CDD505-2E9C-101B-9397-08002B2CF9AE}" pid="4" name="Document Content Type">
    <vt:lpwstr>23;#Checklist|6a79e2be-2d1b-40fe-876f-75a8a9958024</vt:lpwstr>
  </property>
  <property fmtid="{D5CDD505-2E9C-101B-9397-08002B2CF9AE}" pid="5" name="BusinessFunction">
    <vt:lpwstr>41;#Hazard Management|8b48a3fe-4b70-4c78-861f-66f4160905a8</vt:lpwstr>
  </property>
  <property fmtid="{D5CDD505-2E9C-101B-9397-08002B2CF9AE}" pid="6" name="_dlc_policyId">
    <vt:lpwstr>0x0101006E896362A750784490F6D036B97328A80400D82905B0DF376643A9B39BDCACD70B01|-2039185533</vt:lpwstr>
  </property>
  <property fmtid="{D5CDD505-2E9C-101B-9397-08002B2CF9AE}" pid="7"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8" name="Scope">
    <vt:lpwstr>114;#All Winstone Aggregates|9ee0b763-4f99-4225-bd11-425afce367f0</vt:lpwstr>
  </property>
  <property fmtid="{D5CDD505-2E9C-101B-9397-08002B2CF9AE}" pid="9" name="ReviewNotification">
    <vt:filetime>2019-12-26T11:00:00Z</vt:filetime>
  </property>
  <property fmtid="{D5CDD505-2E9C-101B-9397-08002B2CF9AE}" pid="10" name="Document_x0020_Content_x0020_Type">
    <vt:lpwstr>23;#Checklist|6a79e2be-2d1b-40fe-876f-75a8a9958024</vt:lpwstr>
  </property>
</Properties>
</file>