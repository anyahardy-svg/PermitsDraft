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813E" w14:textId="77777777" w:rsidR="007708A5" w:rsidRPr="007708A5" w:rsidRDefault="007708A5" w:rsidP="007708A5">
      <w:pPr>
        <w:pStyle w:val="BodyTextLeftAligned"/>
      </w:pPr>
      <w:r w:rsidRPr="007708A5">
        <w:t xml:space="preserve">This Permit to Work Form is to be completed when undertaking blasting work. It is then to be attached to the Work Permit along with any other supporting documentation. </w:t>
      </w:r>
    </w:p>
    <w:p w14:paraId="525DF6DF" w14:textId="2673987B" w:rsidR="007708A5" w:rsidRPr="007708A5" w:rsidRDefault="007708A5" w:rsidP="007708A5">
      <w:pPr>
        <w:pStyle w:val="BodyTextLeftAligned"/>
      </w:pPr>
      <w:r w:rsidRPr="007708A5">
        <w:t>Starting Dates: Marking ____________________Drilling _______________________Blasting__________________</w:t>
      </w:r>
    </w:p>
    <w:p w14:paraId="401D1F84" w14:textId="77777777" w:rsidR="007708A5" w:rsidRPr="007708A5" w:rsidRDefault="007708A5" w:rsidP="007708A5">
      <w:pPr>
        <w:pStyle w:val="TableText-LeftAligned"/>
      </w:pPr>
    </w:p>
    <w:p w14:paraId="79D4B08F" w14:textId="40BB6BD8" w:rsidR="007708A5" w:rsidRPr="007708A5" w:rsidRDefault="007708A5" w:rsidP="007708A5">
      <w:pPr>
        <w:pStyle w:val="BodyTextLeftAligned"/>
      </w:pPr>
      <w:r w:rsidRPr="007708A5">
        <w:t>Name of Permit Issuer:  __________________________________________________________________________</w:t>
      </w:r>
    </w:p>
    <w:p w14:paraId="31B1A3A2" w14:textId="77777777" w:rsidR="007708A5" w:rsidRPr="007708A5" w:rsidRDefault="007708A5" w:rsidP="007708A5">
      <w:pPr>
        <w:pStyle w:val="TableText-LeftAligned"/>
      </w:pPr>
    </w:p>
    <w:p w14:paraId="227EC629" w14:textId="77777777" w:rsidR="007708A5" w:rsidRPr="007708A5" w:rsidRDefault="007708A5" w:rsidP="007708A5">
      <w:pPr>
        <w:pStyle w:val="BodyTextLeftAligned"/>
      </w:pPr>
      <w:r w:rsidRPr="007708A5">
        <w:t>Contractor Company Name: ______________________________________________________________________</w:t>
      </w:r>
    </w:p>
    <w:p w14:paraId="7484E610" w14:textId="77777777" w:rsidR="007708A5" w:rsidRPr="007708A5" w:rsidRDefault="007708A5" w:rsidP="007708A5">
      <w:pPr>
        <w:pStyle w:val="TableHeading-LeftAligned"/>
      </w:pPr>
    </w:p>
    <w:p w14:paraId="297AFC7C" w14:textId="77777777" w:rsidR="007708A5" w:rsidRPr="007708A5" w:rsidRDefault="007708A5" w:rsidP="007708A5">
      <w:pPr>
        <w:pStyle w:val="BodyTextLeftAligned"/>
      </w:pPr>
      <w:r w:rsidRPr="007708A5">
        <w:t>Name of Permit Receiver: (Marker) ________________________________________________________________</w:t>
      </w:r>
    </w:p>
    <w:p w14:paraId="6E34E082" w14:textId="77777777" w:rsidR="007708A5" w:rsidRPr="007708A5" w:rsidRDefault="007708A5" w:rsidP="007708A5">
      <w:pPr>
        <w:pStyle w:val="TableText-LeftAligned"/>
      </w:pPr>
    </w:p>
    <w:p w14:paraId="7D95D5A8" w14:textId="77777777" w:rsidR="007708A5" w:rsidRPr="007708A5" w:rsidRDefault="007708A5" w:rsidP="007708A5">
      <w:pPr>
        <w:pStyle w:val="BodyTextLeftAligned"/>
      </w:pPr>
      <w:r w:rsidRPr="007708A5">
        <w:t>Name of Permit Receiver: (Driller) _________________________________________________________________</w:t>
      </w:r>
    </w:p>
    <w:p w14:paraId="783286BD" w14:textId="77777777" w:rsidR="007708A5" w:rsidRPr="007708A5" w:rsidRDefault="007708A5" w:rsidP="007708A5">
      <w:pPr>
        <w:pStyle w:val="TableText-LeftAligned"/>
      </w:pPr>
    </w:p>
    <w:p w14:paraId="4567F27A" w14:textId="77777777" w:rsidR="007708A5" w:rsidRPr="007708A5" w:rsidRDefault="007708A5" w:rsidP="007708A5">
      <w:pPr>
        <w:pStyle w:val="BodyTextLeftAligned"/>
      </w:pPr>
      <w:r w:rsidRPr="007708A5">
        <w:t>Name of Permit Receiver: (Shotfirer) _______________________________________________________________</w:t>
      </w:r>
    </w:p>
    <w:p w14:paraId="3FCE08DD" w14:textId="77777777" w:rsidR="007708A5" w:rsidRPr="007708A5" w:rsidRDefault="007708A5" w:rsidP="007708A5">
      <w:pPr>
        <w:pStyle w:val="TableText-LeftAligned"/>
      </w:pPr>
    </w:p>
    <w:p w14:paraId="5E36D841" w14:textId="77777777" w:rsidR="007708A5" w:rsidRPr="007708A5" w:rsidRDefault="007708A5" w:rsidP="007708A5">
      <w:pPr>
        <w:pStyle w:val="BodyTextLeftAligned"/>
      </w:pPr>
      <w:r w:rsidRPr="007708A5">
        <w:t>Location of Work _______________________________________________________________________________</w:t>
      </w:r>
    </w:p>
    <w:p w14:paraId="07F636F7" w14:textId="703D36F1" w:rsidR="007708A5" w:rsidRPr="007708A5" w:rsidRDefault="007708A5" w:rsidP="007708A5">
      <w:pPr>
        <w:pStyle w:val="Heading1"/>
      </w:pPr>
      <w:r w:rsidRPr="007708A5">
        <w:t xml:space="preserve">Daily Checks from Marking out until day of Blast </w:t>
      </w:r>
    </w:p>
    <w:tbl>
      <w:tblPr>
        <w:tblStyle w:val="TableGridLight"/>
        <w:tblW w:w="5000" w:type="pct"/>
        <w:tblLook w:val="0000" w:firstRow="0" w:lastRow="0" w:firstColumn="0" w:lastColumn="0" w:noHBand="0" w:noVBand="0"/>
      </w:tblPr>
      <w:tblGrid>
        <w:gridCol w:w="6327"/>
        <w:gridCol w:w="470"/>
        <w:gridCol w:w="472"/>
        <w:gridCol w:w="472"/>
        <w:gridCol w:w="470"/>
        <w:gridCol w:w="472"/>
        <w:gridCol w:w="472"/>
        <w:gridCol w:w="474"/>
      </w:tblGrid>
      <w:tr w:rsidR="007708A5" w:rsidRPr="008710B9" w14:paraId="114C076A" w14:textId="77777777" w:rsidTr="00A5750A">
        <w:trPr>
          <w:trHeight w:val="397"/>
          <w:tblHeader w:val="0"/>
        </w:trPr>
        <w:tc>
          <w:tcPr>
            <w:tcW w:w="5000" w:type="pct"/>
            <w:gridSpan w:val="8"/>
          </w:tcPr>
          <w:p w14:paraId="4F4E7E31" w14:textId="6F97EAF3" w:rsidR="007708A5" w:rsidRPr="007708A5" w:rsidRDefault="007708A5" w:rsidP="007708A5">
            <w:pPr>
              <w:pStyle w:val="TableHeading-LeftAligned"/>
            </w:pPr>
            <w:r w:rsidRPr="007708A5">
              <w:t>Daily Initial Checks                                                                      Checked and Ok?  Day            1         2         3           4          5         6          7</w:t>
            </w:r>
          </w:p>
        </w:tc>
      </w:tr>
      <w:tr w:rsidR="007708A5" w:rsidRPr="001551BB" w14:paraId="07706A19" w14:textId="77777777" w:rsidTr="00A5750A">
        <w:trPr>
          <w:trHeight w:val="427"/>
          <w:tblHeader w:val="0"/>
        </w:trPr>
        <w:tc>
          <w:tcPr>
            <w:tcW w:w="3286" w:type="pct"/>
          </w:tcPr>
          <w:p w14:paraId="21140524" w14:textId="77777777" w:rsidR="007708A5" w:rsidRPr="007708A5" w:rsidRDefault="007708A5" w:rsidP="009C5A87">
            <w:pPr>
              <w:pStyle w:val="Table-NumberList"/>
            </w:pPr>
            <w:r w:rsidRPr="007708A5">
              <w:t>Surface of the blast area for fractures</w:t>
            </w:r>
          </w:p>
        </w:tc>
        <w:tc>
          <w:tcPr>
            <w:tcW w:w="244" w:type="pct"/>
          </w:tcPr>
          <w:p w14:paraId="061FF970" w14:textId="13CD7545" w:rsidR="007708A5" w:rsidRPr="007708A5" w:rsidRDefault="00000000" w:rsidP="007708A5">
            <w:pPr>
              <w:pStyle w:val="TableText-LeftAligned"/>
            </w:pPr>
            <w:sdt>
              <w:sdtPr>
                <w:id w:val="-93844664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2715C758" w14:textId="3BDC9C1A" w:rsidR="007708A5" w:rsidRPr="007708A5" w:rsidRDefault="00000000" w:rsidP="007708A5">
            <w:pPr>
              <w:pStyle w:val="TableText-LeftAligned"/>
            </w:pPr>
            <w:sdt>
              <w:sdtPr>
                <w:id w:val="-164550560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248EB2B1" w14:textId="76545873" w:rsidR="007708A5" w:rsidRPr="007708A5" w:rsidRDefault="00000000" w:rsidP="007708A5">
            <w:pPr>
              <w:pStyle w:val="TableText-LeftAligned"/>
            </w:pPr>
            <w:sdt>
              <w:sdtPr>
                <w:id w:val="93749641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4" w:type="pct"/>
          </w:tcPr>
          <w:p w14:paraId="1169EF8B" w14:textId="77777777" w:rsidR="007708A5" w:rsidRPr="007708A5" w:rsidRDefault="00000000" w:rsidP="007708A5">
            <w:pPr>
              <w:pStyle w:val="TableText-Centred"/>
            </w:pPr>
            <w:sdt>
              <w:sdtPr>
                <w:id w:val="-116932130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sdt>
            <w:sdtPr>
              <w:id w:val="507103151"/>
              <w14:checkbox>
                <w14:checked w14:val="0"/>
                <w14:checkedState w14:val="2612" w14:font="MS Gothic"/>
                <w14:uncheckedState w14:val="2610" w14:font="MS Gothic"/>
              </w14:checkbox>
            </w:sdtPr>
            <w:sdtContent>
              <w:p w14:paraId="281766AA" w14:textId="77777777" w:rsidR="007708A5" w:rsidRPr="007708A5" w:rsidRDefault="007708A5" w:rsidP="007708A5">
                <w:pPr>
                  <w:pStyle w:val="TableText-Centred"/>
                </w:pPr>
                <w:r w:rsidRPr="007708A5">
                  <w:rPr>
                    <w:rFonts w:ascii="Segoe UI Symbol" w:hAnsi="Segoe UI Symbol" w:cs="Segoe UI Symbol"/>
                  </w:rPr>
                  <w:t>☐</w:t>
                </w:r>
              </w:p>
            </w:sdtContent>
          </w:sdt>
        </w:tc>
        <w:tc>
          <w:tcPr>
            <w:tcW w:w="245" w:type="pct"/>
          </w:tcPr>
          <w:p w14:paraId="24CA3FF5" w14:textId="77777777" w:rsidR="007708A5" w:rsidRPr="007708A5" w:rsidRDefault="00000000" w:rsidP="007708A5">
            <w:pPr>
              <w:pStyle w:val="TableText-Centred"/>
            </w:pPr>
            <w:sdt>
              <w:sdtPr>
                <w:id w:val="-63718108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6" w:type="pct"/>
          </w:tcPr>
          <w:sdt>
            <w:sdtPr>
              <w:id w:val="202991180"/>
              <w14:checkbox>
                <w14:checked w14:val="0"/>
                <w14:checkedState w14:val="2612" w14:font="MS Gothic"/>
                <w14:uncheckedState w14:val="2610" w14:font="MS Gothic"/>
              </w14:checkbox>
            </w:sdtPr>
            <w:sdtContent>
              <w:p w14:paraId="7E045651"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6CF8C188" w14:textId="77777777" w:rsidTr="00A5750A">
        <w:trPr>
          <w:tblHeader w:val="0"/>
        </w:trPr>
        <w:tc>
          <w:tcPr>
            <w:tcW w:w="3286" w:type="pct"/>
          </w:tcPr>
          <w:p w14:paraId="59A2F46E" w14:textId="77777777" w:rsidR="007708A5" w:rsidRPr="007708A5" w:rsidRDefault="007708A5" w:rsidP="009C5A87">
            <w:pPr>
              <w:pStyle w:val="Table-NumberList"/>
            </w:pPr>
            <w:r w:rsidRPr="007708A5">
              <w:t>The face for stability and any known faults.</w:t>
            </w:r>
          </w:p>
        </w:tc>
        <w:tc>
          <w:tcPr>
            <w:tcW w:w="244" w:type="pct"/>
          </w:tcPr>
          <w:p w14:paraId="25E62050" w14:textId="1CDFA5D3" w:rsidR="007708A5" w:rsidRPr="007708A5" w:rsidRDefault="00000000" w:rsidP="007708A5">
            <w:pPr>
              <w:pStyle w:val="TableText-LeftAligned"/>
            </w:pPr>
            <w:sdt>
              <w:sdtPr>
                <w:id w:val="-1741631286"/>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6848E1B0" w14:textId="09F6112B" w:rsidR="007708A5" w:rsidRPr="007708A5" w:rsidRDefault="00000000" w:rsidP="007708A5">
            <w:pPr>
              <w:pStyle w:val="TableText-LeftAligned"/>
            </w:pPr>
            <w:sdt>
              <w:sdtPr>
                <w:id w:val="85107350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4E58CEEE" w14:textId="47123118" w:rsidR="007708A5" w:rsidRPr="007708A5" w:rsidRDefault="00000000" w:rsidP="007708A5">
            <w:pPr>
              <w:pStyle w:val="TableText-LeftAligned"/>
            </w:pPr>
            <w:sdt>
              <w:sdtPr>
                <w:id w:val="96708472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4" w:type="pct"/>
          </w:tcPr>
          <w:p w14:paraId="400752CF" w14:textId="77777777" w:rsidR="007708A5" w:rsidRPr="007708A5" w:rsidRDefault="00000000" w:rsidP="007708A5">
            <w:pPr>
              <w:pStyle w:val="TableText-Centred"/>
            </w:pPr>
            <w:sdt>
              <w:sdtPr>
                <w:id w:val="57270179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sdt>
            <w:sdtPr>
              <w:id w:val="814608670"/>
              <w14:checkbox>
                <w14:checked w14:val="0"/>
                <w14:checkedState w14:val="2612" w14:font="MS Gothic"/>
                <w14:uncheckedState w14:val="2610" w14:font="MS Gothic"/>
              </w14:checkbox>
            </w:sdtPr>
            <w:sdtContent>
              <w:p w14:paraId="74009A93" w14:textId="77777777" w:rsidR="007708A5" w:rsidRPr="007708A5" w:rsidRDefault="007708A5" w:rsidP="007708A5">
                <w:pPr>
                  <w:pStyle w:val="TableText-Centred"/>
                </w:pPr>
                <w:r w:rsidRPr="007708A5">
                  <w:rPr>
                    <w:rFonts w:ascii="Segoe UI Symbol" w:hAnsi="Segoe UI Symbol" w:cs="Segoe UI Symbol"/>
                  </w:rPr>
                  <w:t>☐</w:t>
                </w:r>
              </w:p>
            </w:sdtContent>
          </w:sdt>
        </w:tc>
        <w:tc>
          <w:tcPr>
            <w:tcW w:w="245" w:type="pct"/>
          </w:tcPr>
          <w:p w14:paraId="5636EF43" w14:textId="77777777" w:rsidR="007708A5" w:rsidRPr="007708A5" w:rsidRDefault="00000000" w:rsidP="007708A5">
            <w:pPr>
              <w:pStyle w:val="TableText-Centred"/>
            </w:pPr>
            <w:sdt>
              <w:sdtPr>
                <w:id w:val="-65399346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6" w:type="pct"/>
          </w:tcPr>
          <w:sdt>
            <w:sdtPr>
              <w:id w:val="1560593249"/>
              <w14:checkbox>
                <w14:checked w14:val="0"/>
                <w14:checkedState w14:val="2612" w14:font="MS Gothic"/>
                <w14:uncheckedState w14:val="2610" w14:font="MS Gothic"/>
              </w14:checkbox>
            </w:sdtPr>
            <w:sdtContent>
              <w:p w14:paraId="1485D2E8"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685A2C74" w14:textId="77777777" w:rsidTr="00A5750A">
        <w:trPr>
          <w:tblHeader w:val="0"/>
        </w:trPr>
        <w:tc>
          <w:tcPr>
            <w:tcW w:w="3286" w:type="pct"/>
          </w:tcPr>
          <w:p w14:paraId="115A53FD" w14:textId="77777777" w:rsidR="007708A5" w:rsidRPr="007708A5" w:rsidRDefault="007708A5" w:rsidP="009C5A87">
            <w:pPr>
              <w:pStyle w:val="Table-NumberList"/>
            </w:pPr>
            <w:r w:rsidRPr="007708A5">
              <w:t>The edge protection is intact and functional.</w:t>
            </w:r>
          </w:p>
        </w:tc>
        <w:tc>
          <w:tcPr>
            <w:tcW w:w="244" w:type="pct"/>
          </w:tcPr>
          <w:p w14:paraId="66CBDD0B" w14:textId="1641BAB9" w:rsidR="007708A5" w:rsidRPr="007708A5" w:rsidRDefault="00000000" w:rsidP="007708A5">
            <w:pPr>
              <w:pStyle w:val="TableText-LeftAligned"/>
            </w:pPr>
            <w:sdt>
              <w:sdtPr>
                <w:id w:val="-178140705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6352A687" w14:textId="7664A160" w:rsidR="007708A5" w:rsidRPr="007708A5" w:rsidRDefault="00000000" w:rsidP="007708A5">
            <w:pPr>
              <w:pStyle w:val="TableText-LeftAligned"/>
            </w:pPr>
            <w:sdt>
              <w:sdtPr>
                <w:id w:val="214715027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1B1BAA9A" w14:textId="513FF487" w:rsidR="007708A5" w:rsidRPr="007708A5" w:rsidRDefault="00000000" w:rsidP="007708A5">
            <w:pPr>
              <w:pStyle w:val="TableText-LeftAligned"/>
            </w:pPr>
            <w:sdt>
              <w:sdtPr>
                <w:id w:val="107192921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4" w:type="pct"/>
          </w:tcPr>
          <w:p w14:paraId="0F6C83A8" w14:textId="77777777" w:rsidR="007708A5" w:rsidRPr="007708A5" w:rsidRDefault="00000000" w:rsidP="007708A5">
            <w:pPr>
              <w:pStyle w:val="TableText-Centred"/>
            </w:pPr>
            <w:sdt>
              <w:sdtPr>
                <w:id w:val="-7235872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sdt>
            <w:sdtPr>
              <w:id w:val="-415089746"/>
              <w14:checkbox>
                <w14:checked w14:val="0"/>
                <w14:checkedState w14:val="2612" w14:font="MS Gothic"/>
                <w14:uncheckedState w14:val="2610" w14:font="MS Gothic"/>
              </w14:checkbox>
            </w:sdtPr>
            <w:sdtContent>
              <w:p w14:paraId="51036FDD" w14:textId="77777777" w:rsidR="007708A5" w:rsidRPr="007708A5" w:rsidRDefault="007708A5" w:rsidP="007708A5">
                <w:pPr>
                  <w:pStyle w:val="TableText-Centred"/>
                </w:pPr>
                <w:r w:rsidRPr="007708A5">
                  <w:rPr>
                    <w:rFonts w:ascii="Segoe UI Symbol" w:hAnsi="Segoe UI Symbol" w:cs="Segoe UI Symbol"/>
                  </w:rPr>
                  <w:t>☐</w:t>
                </w:r>
              </w:p>
            </w:sdtContent>
          </w:sdt>
        </w:tc>
        <w:tc>
          <w:tcPr>
            <w:tcW w:w="245" w:type="pct"/>
          </w:tcPr>
          <w:p w14:paraId="0BE75518" w14:textId="77777777" w:rsidR="007708A5" w:rsidRPr="007708A5" w:rsidRDefault="00000000" w:rsidP="007708A5">
            <w:pPr>
              <w:pStyle w:val="TableText-Centred"/>
            </w:pPr>
            <w:sdt>
              <w:sdtPr>
                <w:id w:val="142105791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6" w:type="pct"/>
          </w:tcPr>
          <w:sdt>
            <w:sdtPr>
              <w:id w:val="1331722797"/>
              <w14:checkbox>
                <w14:checked w14:val="0"/>
                <w14:checkedState w14:val="2612" w14:font="MS Gothic"/>
                <w14:uncheckedState w14:val="2610" w14:font="MS Gothic"/>
              </w14:checkbox>
            </w:sdtPr>
            <w:sdtContent>
              <w:p w14:paraId="44B82B19"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263A3E88" w14:textId="77777777" w:rsidTr="00A5750A">
        <w:trPr>
          <w:tblHeader w:val="0"/>
        </w:trPr>
        <w:tc>
          <w:tcPr>
            <w:tcW w:w="3286" w:type="pct"/>
          </w:tcPr>
          <w:p w14:paraId="70509A0A" w14:textId="77777777" w:rsidR="007708A5" w:rsidRPr="007708A5" w:rsidRDefault="007708A5" w:rsidP="009C5A87">
            <w:pPr>
              <w:pStyle w:val="Table-NumberList"/>
            </w:pPr>
            <w:r w:rsidRPr="007708A5">
              <w:t>Access to the blast area is not compromised - all vehicles outside.</w:t>
            </w:r>
          </w:p>
        </w:tc>
        <w:tc>
          <w:tcPr>
            <w:tcW w:w="244" w:type="pct"/>
          </w:tcPr>
          <w:p w14:paraId="728256E2" w14:textId="45EE57D0" w:rsidR="007708A5" w:rsidRPr="007708A5" w:rsidRDefault="00000000" w:rsidP="007708A5">
            <w:pPr>
              <w:pStyle w:val="TableText-LeftAligned"/>
            </w:pPr>
            <w:sdt>
              <w:sdtPr>
                <w:id w:val="-44816753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3A0EDCB0" w14:textId="0DD13EAD" w:rsidR="007708A5" w:rsidRPr="007708A5" w:rsidRDefault="00000000" w:rsidP="007708A5">
            <w:pPr>
              <w:pStyle w:val="TableText-LeftAligned"/>
            </w:pPr>
            <w:sdt>
              <w:sdtPr>
                <w:id w:val="45506815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4CF267E6" w14:textId="23161626" w:rsidR="007708A5" w:rsidRPr="007708A5" w:rsidRDefault="00000000" w:rsidP="007708A5">
            <w:pPr>
              <w:pStyle w:val="TableText-LeftAligned"/>
            </w:pPr>
            <w:sdt>
              <w:sdtPr>
                <w:id w:val="992598592"/>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4" w:type="pct"/>
          </w:tcPr>
          <w:p w14:paraId="0A88C431" w14:textId="77777777" w:rsidR="007708A5" w:rsidRPr="007708A5" w:rsidRDefault="00000000" w:rsidP="007708A5">
            <w:pPr>
              <w:pStyle w:val="TableText-Centred"/>
            </w:pPr>
            <w:sdt>
              <w:sdtPr>
                <w:id w:val="-59179036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sdt>
            <w:sdtPr>
              <w:id w:val="1935931481"/>
              <w14:checkbox>
                <w14:checked w14:val="0"/>
                <w14:checkedState w14:val="2612" w14:font="MS Gothic"/>
                <w14:uncheckedState w14:val="2610" w14:font="MS Gothic"/>
              </w14:checkbox>
            </w:sdtPr>
            <w:sdtContent>
              <w:p w14:paraId="3BDB32EA" w14:textId="77777777" w:rsidR="007708A5" w:rsidRPr="007708A5" w:rsidRDefault="007708A5" w:rsidP="007708A5">
                <w:pPr>
                  <w:pStyle w:val="TableText-Centred"/>
                </w:pPr>
                <w:r w:rsidRPr="007708A5">
                  <w:rPr>
                    <w:rFonts w:ascii="Segoe UI Symbol" w:hAnsi="Segoe UI Symbol" w:cs="Segoe UI Symbol"/>
                  </w:rPr>
                  <w:t>☐</w:t>
                </w:r>
              </w:p>
            </w:sdtContent>
          </w:sdt>
        </w:tc>
        <w:tc>
          <w:tcPr>
            <w:tcW w:w="245" w:type="pct"/>
          </w:tcPr>
          <w:p w14:paraId="633D0DCD" w14:textId="77777777" w:rsidR="007708A5" w:rsidRPr="007708A5" w:rsidRDefault="00000000" w:rsidP="007708A5">
            <w:pPr>
              <w:pStyle w:val="TableText-Centred"/>
            </w:pPr>
            <w:sdt>
              <w:sdtPr>
                <w:id w:val="-191099128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6" w:type="pct"/>
          </w:tcPr>
          <w:sdt>
            <w:sdtPr>
              <w:id w:val="149332381"/>
              <w14:checkbox>
                <w14:checked w14:val="0"/>
                <w14:checkedState w14:val="2612" w14:font="MS Gothic"/>
                <w14:uncheckedState w14:val="2610" w14:font="MS Gothic"/>
              </w14:checkbox>
            </w:sdtPr>
            <w:sdtContent>
              <w:p w14:paraId="384766A9"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15B04606" w14:textId="77777777" w:rsidTr="00A5750A">
        <w:trPr>
          <w:tblHeader w:val="0"/>
        </w:trPr>
        <w:tc>
          <w:tcPr>
            <w:tcW w:w="3286" w:type="pct"/>
          </w:tcPr>
          <w:p w14:paraId="3DF3FD11" w14:textId="77777777" w:rsidR="007708A5" w:rsidRPr="007708A5" w:rsidRDefault="007708A5" w:rsidP="009C5A87">
            <w:pPr>
              <w:pStyle w:val="Table-NumberList"/>
            </w:pPr>
            <w:r w:rsidRPr="007708A5">
              <w:t>Blast area isolated with bunds and/or cones.</w:t>
            </w:r>
          </w:p>
        </w:tc>
        <w:tc>
          <w:tcPr>
            <w:tcW w:w="244" w:type="pct"/>
          </w:tcPr>
          <w:p w14:paraId="23F0646B" w14:textId="0C30C65E" w:rsidR="007708A5" w:rsidRPr="007708A5" w:rsidRDefault="00000000" w:rsidP="007708A5">
            <w:pPr>
              <w:pStyle w:val="TableText-LeftAligned"/>
            </w:pPr>
            <w:sdt>
              <w:sdtPr>
                <w:id w:val="-95062594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5D1E9199" w14:textId="1EAADD1A" w:rsidR="007708A5" w:rsidRPr="007708A5" w:rsidRDefault="00000000" w:rsidP="007708A5">
            <w:pPr>
              <w:pStyle w:val="TableText-LeftAligned"/>
            </w:pPr>
            <w:sdt>
              <w:sdtPr>
                <w:id w:val="158935086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p w14:paraId="29268E2D" w14:textId="79FEC449" w:rsidR="007708A5" w:rsidRPr="007708A5" w:rsidRDefault="00000000" w:rsidP="007708A5">
            <w:pPr>
              <w:pStyle w:val="TableText-LeftAligned"/>
            </w:pPr>
            <w:sdt>
              <w:sdtPr>
                <w:id w:val="111941346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4" w:type="pct"/>
          </w:tcPr>
          <w:p w14:paraId="47290CB2" w14:textId="5098CCE2" w:rsidR="007708A5" w:rsidRPr="007708A5" w:rsidRDefault="00000000" w:rsidP="007708A5">
            <w:pPr>
              <w:pStyle w:val="TableText-Centred"/>
            </w:pPr>
            <w:sdt>
              <w:sdtPr>
                <w:id w:val="-126722541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5" w:type="pct"/>
          </w:tcPr>
          <w:sdt>
            <w:sdtPr>
              <w:id w:val="1471327841"/>
              <w14:checkbox>
                <w14:checked w14:val="0"/>
                <w14:checkedState w14:val="2612" w14:font="MS Gothic"/>
                <w14:uncheckedState w14:val="2610" w14:font="MS Gothic"/>
              </w14:checkbox>
            </w:sdtPr>
            <w:sdtContent>
              <w:p w14:paraId="0CD8D2EC" w14:textId="58CBBC09" w:rsidR="007708A5" w:rsidRPr="007708A5" w:rsidRDefault="007708A5" w:rsidP="007708A5">
                <w:pPr>
                  <w:pStyle w:val="TableText-Centred"/>
                </w:pPr>
                <w:r w:rsidRPr="007708A5">
                  <w:rPr>
                    <w:rFonts w:ascii="Segoe UI Symbol" w:hAnsi="Segoe UI Symbol" w:cs="Segoe UI Symbol"/>
                  </w:rPr>
                  <w:t>☐</w:t>
                </w:r>
              </w:p>
            </w:sdtContent>
          </w:sdt>
        </w:tc>
        <w:tc>
          <w:tcPr>
            <w:tcW w:w="245" w:type="pct"/>
          </w:tcPr>
          <w:p w14:paraId="75205B6F" w14:textId="1F84873B" w:rsidR="007708A5" w:rsidRPr="007708A5" w:rsidRDefault="00000000" w:rsidP="007708A5">
            <w:pPr>
              <w:pStyle w:val="TableText-Centred"/>
            </w:pPr>
            <w:sdt>
              <w:sdtPr>
                <w:id w:val="-10465484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246" w:type="pct"/>
          </w:tcPr>
          <w:sdt>
            <w:sdtPr>
              <w:id w:val="-1376227032"/>
              <w14:checkbox>
                <w14:checked w14:val="0"/>
                <w14:checkedState w14:val="2612" w14:font="MS Gothic"/>
                <w14:uncheckedState w14:val="2610" w14:font="MS Gothic"/>
              </w14:checkbox>
            </w:sdtPr>
            <w:sdtContent>
              <w:p w14:paraId="756097E6" w14:textId="2C179AD6"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04798832" w14:textId="77777777" w:rsidTr="00A5750A">
        <w:trPr>
          <w:tblHeader w:val="0"/>
        </w:trPr>
        <w:tc>
          <w:tcPr>
            <w:tcW w:w="3286" w:type="pct"/>
          </w:tcPr>
          <w:p w14:paraId="7820D193" w14:textId="023BE950" w:rsidR="007708A5" w:rsidRPr="007708A5" w:rsidRDefault="007708A5" w:rsidP="009C5A87">
            <w:pPr>
              <w:pStyle w:val="Table-NumberList"/>
            </w:pPr>
            <w:r w:rsidRPr="007708A5">
              <w:t>Initial of Checker on the day.</w:t>
            </w:r>
          </w:p>
        </w:tc>
        <w:tc>
          <w:tcPr>
            <w:tcW w:w="244" w:type="pct"/>
          </w:tcPr>
          <w:p w14:paraId="1E14DE47" w14:textId="77777777" w:rsidR="007708A5" w:rsidRPr="007708A5" w:rsidRDefault="007708A5" w:rsidP="007708A5">
            <w:pPr>
              <w:pStyle w:val="TableText-LeftAligned"/>
            </w:pPr>
          </w:p>
        </w:tc>
        <w:tc>
          <w:tcPr>
            <w:tcW w:w="245" w:type="pct"/>
          </w:tcPr>
          <w:p w14:paraId="21A01699" w14:textId="77777777" w:rsidR="007708A5" w:rsidRPr="007708A5" w:rsidRDefault="007708A5" w:rsidP="007708A5">
            <w:pPr>
              <w:pStyle w:val="TableText-LeftAligned"/>
            </w:pPr>
          </w:p>
        </w:tc>
        <w:tc>
          <w:tcPr>
            <w:tcW w:w="245" w:type="pct"/>
          </w:tcPr>
          <w:p w14:paraId="158FA607" w14:textId="77777777" w:rsidR="007708A5" w:rsidRPr="007708A5" w:rsidRDefault="007708A5" w:rsidP="007708A5">
            <w:pPr>
              <w:pStyle w:val="TableText-LeftAligned"/>
            </w:pPr>
          </w:p>
        </w:tc>
        <w:tc>
          <w:tcPr>
            <w:tcW w:w="244" w:type="pct"/>
          </w:tcPr>
          <w:p w14:paraId="42E12818" w14:textId="77777777" w:rsidR="007708A5" w:rsidRPr="007708A5" w:rsidRDefault="007708A5" w:rsidP="007708A5">
            <w:pPr>
              <w:pStyle w:val="TableText-Centred"/>
            </w:pPr>
          </w:p>
        </w:tc>
        <w:tc>
          <w:tcPr>
            <w:tcW w:w="245" w:type="pct"/>
          </w:tcPr>
          <w:p w14:paraId="52CBFA7B" w14:textId="77777777" w:rsidR="007708A5" w:rsidRPr="007708A5" w:rsidRDefault="007708A5" w:rsidP="007708A5">
            <w:pPr>
              <w:pStyle w:val="TableText-Centred"/>
            </w:pPr>
          </w:p>
        </w:tc>
        <w:tc>
          <w:tcPr>
            <w:tcW w:w="245" w:type="pct"/>
          </w:tcPr>
          <w:p w14:paraId="765531BF" w14:textId="77777777" w:rsidR="007708A5" w:rsidRPr="007708A5" w:rsidRDefault="007708A5" w:rsidP="007708A5">
            <w:pPr>
              <w:pStyle w:val="TableText-Centred"/>
            </w:pPr>
          </w:p>
        </w:tc>
        <w:tc>
          <w:tcPr>
            <w:tcW w:w="246" w:type="pct"/>
          </w:tcPr>
          <w:p w14:paraId="3D627043" w14:textId="77777777" w:rsidR="007708A5" w:rsidRPr="007708A5" w:rsidRDefault="007708A5" w:rsidP="007708A5">
            <w:pPr>
              <w:pStyle w:val="TableText-Centred"/>
            </w:pPr>
          </w:p>
        </w:tc>
      </w:tr>
      <w:tr w:rsidR="007708A5" w:rsidRPr="008710B9" w14:paraId="32F66338" w14:textId="77777777" w:rsidTr="00A5750A">
        <w:trPr>
          <w:trHeight w:val="2228"/>
          <w:tblHeader w:val="0"/>
        </w:trPr>
        <w:tc>
          <w:tcPr>
            <w:tcW w:w="5000" w:type="pct"/>
            <w:gridSpan w:val="8"/>
          </w:tcPr>
          <w:p w14:paraId="34B5C9AC" w14:textId="18C52801" w:rsidR="007708A5" w:rsidRPr="007708A5" w:rsidRDefault="007708A5" w:rsidP="007708A5">
            <w:pPr>
              <w:pStyle w:val="TableText-LeftAligned"/>
            </w:pPr>
            <w:r w:rsidRPr="007708A5">
              <w:t>Comments</w:t>
            </w:r>
          </w:p>
          <w:p w14:paraId="3D06A699" w14:textId="77777777" w:rsidR="007708A5" w:rsidRPr="007708A5" w:rsidRDefault="007708A5" w:rsidP="007708A5">
            <w:pPr>
              <w:pStyle w:val="TableText-Centred"/>
            </w:pPr>
          </w:p>
          <w:p w14:paraId="433210A0" w14:textId="77777777" w:rsidR="007708A5" w:rsidRPr="007708A5" w:rsidRDefault="007708A5" w:rsidP="007708A5">
            <w:pPr>
              <w:pStyle w:val="TableText-Centred"/>
            </w:pPr>
          </w:p>
          <w:p w14:paraId="6E7E3A42" w14:textId="77777777" w:rsidR="007708A5" w:rsidRPr="007708A5" w:rsidRDefault="007708A5" w:rsidP="007708A5">
            <w:pPr>
              <w:pStyle w:val="TableText-Centred"/>
            </w:pPr>
          </w:p>
          <w:p w14:paraId="0DA351A2" w14:textId="77777777" w:rsidR="007708A5" w:rsidRPr="007708A5" w:rsidRDefault="007708A5" w:rsidP="007708A5">
            <w:pPr>
              <w:pStyle w:val="TableText-Centred"/>
            </w:pPr>
          </w:p>
          <w:p w14:paraId="2EAE3088" w14:textId="77777777" w:rsidR="007708A5" w:rsidRPr="007708A5" w:rsidRDefault="007708A5" w:rsidP="007708A5">
            <w:pPr>
              <w:pStyle w:val="TableText-Centred"/>
            </w:pPr>
          </w:p>
          <w:p w14:paraId="7083D694" w14:textId="77777777" w:rsidR="007708A5" w:rsidRPr="007708A5" w:rsidRDefault="007708A5" w:rsidP="007708A5">
            <w:pPr>
              <w:pStyle w:val="TableText-Centred"/>
            </w:pPr>
          </w:p>
          <w:p w14:paraId="065658C6" w14:textId="77777777" w:rsidR="007708A5" w:rsidRPr="007708A5" w:rsidRDefault="007708A5" w:rsidP="007708A5">
            <w:pPr>
              <w:pStyle w:val="TableText-Centred"/>
            </w:pPr>
          </w:p>
          <w:p w14:paraId="26F60495" w14:textId="77777777" w:rsidR="007708A5" w:rsidRPr="007708A5" w:rsidRDefault="007708A5" w:rsidP="007708A5">
            <w:pPr>
              <w:pStyle w:val="TableText-Centred"/>
            </w:pPr>
          </w:p>
          <w:p w14:paraId="5F048F78" w14:textId="77777777" w:rsidR="007708A5" w:rsidRPr="007708A5" w:rsidRDefault="007708A5" w:rsidP="007708A5">
            <w:pPr>
              <w:pStyle w:val="TableText-Centred"/>
            </w:pPr>
          </w:p>
          <w:p w14:paraId="348B9FAD" w14:textId="77777777" w:rsidR="007708A5" w:rsidRPr="007708A5" w:rsidRDefault="007708A5" w:rsidP="007708A5">
            <w:pPr>
              <w:pStyle w:val="TableText-Centred"/>
            </w:pPr>
          </w:p>
          <w:p w14:paraId="2D8D7A2D" w14:textId="77777777" w:rsidR="007708A5" w:rsidRPr="007708A5" w:rsidRDefault="007708A5" w:rsidP="007708A5">
            <w:pPr>
              <w:pStyle w:val="TableText-Centred"/>
            </w:pPr>
          </w:p>
          <w:p w14:paraId="14372427" w14:textId="77777777" w:rsidR="007708A5" w:rsidRPr="007708A5" w:rsidRDefault="007708A5" w:rsidP="007708A5">
            <w:pPr>
              <w:pStyle w:val="TableText-Centred"/>
            </w:pPr>
          </w:p>
          <w:p w14:paraId="21101DE0" w14:textId="77777777" w:rsidR="007708A5" w:rsidRPr="007708A5" w:rsidRDefault="007708A5" w:rsidP="007708A5">
            <w:pPr>
              <w:pStyle w:val="TableText-Centred"/>
            </w:pPr>
          </w:p>
          <w:p w14:paraId="1650C085" w14:textId="77777777" w:rsidR="007708A5" w:rsidRPr="007708A5" w:rsidRDefault="007708A5" w:rsidP="007708A5">
            <w:pPr>
              <w:pStyle w:val="TableText-Centred"/>
            </w:pPr>
          </w:p>
        </w:tc>
      </w:tr>
    </w:tbl>
    <w:p w14:paraId="1D00759D" w14:textId="508A68A5" w:rsidR="007708A5" w:rsidRPr="007708A5" w:rsidRDefault="007708A5" w:rsidP="007708A5">
      <w:pPr>
        <w:pStyle w:val="Heading1"/>
      </w:pPr>
      <w:r w:rsidRPr="007708A5">
        <w:lastRenderedPageBreak/>
        <w:t>Marking Out Requirements</w:t>
      </w:r>
    </w:p>
    <w:tbl>
      <w:tblPr>
        <w:tblStyle w:val="TableGridLight"/>
        <w:tblW w:w="5000" w:type="pct"/>
        <w:tblLook w:val="0000" w:firstRow="0" w:lastRow="0" w:firstColumn="0" w:lastColumn="0" w:noHBand="0" w:noVBand="0"/>
      </w:tblPr>
      <w:tblGrid>
        <w:gridCol w:w="8431"/>
        <w:gridCol w:w="603"/>
        <w:gridCol w:w="595"/>
      </w:tblGrid>
      <w:tr w:rsidR="007708A5" w:rsidRPr="008710B9" w14:paraId="0EC590D0" w14:textId="77777777" w:rsidTr="00A5750A">
        <w:trPr>
          <w:tblHeader w:val="0"/>
        </w:trPr>
        <w:tc>
          <w:tcPr>
            <w:tcW w:w="5000" w:type="pct"/>
            <w:gridSpan w:val="3"/>
          </w:tcPr>
          <w:p w14:paraId="585D4FA7" w14:textId="4B67A6F5" w:rsidR="007708A5" w:rsidRPr="007708A5" w:rsidRDefault="007708A5" w:rsidP="007708A5">
            <w:pPr>
              <w:pStyle w:val="TableHeading-LeftAligned"/>
            </w:pPr>
            <w:r w:rsidRPr="007708A5">
              <w:t xml:space="preserve">Are all hazards controlled?  If no, discuss in JSEA                                                                                                                        Yes          No  </w:t>
            </w:r>
          </w:p>
        </w:tc>
      </w:tr>
      <w:tr w:rsidR="007708A5" w:rsidRPr="008710B9" w14:paraId="389393BA" w14:textId="77777777" w:rsidTr="00A5750A">
        <w:trPr>
          <w:tblHeader w:val="0"/>
        </w:trPr>
        <w:tc>
          <w:tcPr>
            <w:tcW w:w="4378" w:type="pct"/>
          </w:tcPr>
          <w:p w14:paraId="62F373E1" w14:textId="3F58D024" w:rsidR="007708A5" w:rsidRPr="005A0606" w:rsidRDefault="007708A5" w:rsidP="009C5A87">
            <w:pPr>
              <w:pStyle w:val="Table-NumberList"/>
              <w:numPr>
                <w:ilvl w:val="0"/>
                <w:numId w:val="46"/>
              </w:numPr>
            </w:pPr>
            <w:r w:rsidRPr="005A0606">
              <w:t>Are you aware of any bench condition and face edge hazards and are they controlled?</w:t>
            </w:r>
          </w:p>
        </w:tc>
        <w:tc>
          <w:tcPr>
            <w:tcW w:w="313" w:type="pct"/>
          </w:tcPr>
          <w:p w14:paraId="30B165D7" w14:textId="77777777" w:rsidR="007708A5" w:rsidRPr="007708A5" w:rsidRDefault="00000000" w:rsidP="007708A5">
            <w:pPr>
              <w:pStyle w:val="TableText-Centred"/>
            </w:pPr>
            <w:sdt>
              <w:sdtPr>
                <w:id w:val="187927361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83569939"/>
              <w14:checkbox>
                <w14:checked w14:val="0"/>
                <w14:checkedState w14:val="2612" w14:font="MS Gothic"/>
                <w14:uncheckedState w14:val="2610" w14:font="MS Gothic"/>
              </w14:checkbox>
            </w:sdtPr>
            <w:sdtContent>
              <w:p w14:paraId="209CC08D"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76A8ACEF" w14:textId="77777777" w:rsidTr="00A5750A">
        <w:trPr>
          <w:tblHeader w:val="0"/>
        </w:trPr>
        <w:tc>
          <w:tcPr>
            <w:tcW w:w="4378" w:type="pct"/>
          </w:tcPr>
          <w:p w14:paraId="0D7613D7" w14:textId="568177CB" w:rsidR="007708A5" w:rsidRPr="007708A5" w:rsidRDefault="007708A5" w:rsidP="009C5A87">
            <w:pPr>
              <w:pStyle w:val="Table-NumberList"/>
            </w:pPr>
            <w:r w:rsidRPr="007708A5">
              <w:t xml:space="preserve">Light vehicles must remain </w:t>
            </w:r>
            <w:r w:rsidR="005A0606">
              <w:t>in the designated LV parking area</w:t>
            </w:r>
            <w:r w:rsidRPr="007708A5">
              <w:t>.</w:t>
            </w:r>
          </w:p>
        </w:tc>
        <w:tc>
          <w:tcPr>
            <w:tcW w:w="313" w:type="pct"/>
          </w:tcPr>
          <w:p w14:paraId="05E3E877" w14:textId="77777777" w:rsidR="007708A5" w:rsidRPr="007708A5" w:rsidRDefault="00000000" w:rsidP="007708A5">
            <w:pPr>
              <w:pStyle w:val="TableText-Centred"/>
            </w:pPr>
            <w:sdt>
              <w:sdtPr>
                <w:id w:val="-43629134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607495493"/>
              <w14:checkbox>
                <w14:checked w14:val="0"/>
                <w14:checkedState w14:val="2612" w14:font="MS Gothic"/>
                <w14:uncheckedState w14:val="2610" w14:font="MS Gothic"/>
              </w14:checkbox>
            </w:sdtPr>
            <w:sdtContent>
              <w:p w14:paraId="1359CA0A"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68FDAC2C" w14:textId="77777777" w:rsidTr="00A5750A">
        <w:trPr>
          <w:tblHeader w:val="0"/>
        </w:trPr>
        <w:tc>
          <w:tcPr>
            <w:tcW w:w="4378" w:type="pct"/>
          </w:tcPr>
          <w:p w14:paraId="3DA2D517" w14:textId="0B332DBE" w:rsidR="007708A5" w:rsidRPr="007708A5" w:rsidRDefault="007708A5" w:rsidP="009C5A87">
            <w:pPr>
              <w:pStyle w:val="Table-NumberList"/>
            </w:pPr>
            <w:r w:rsidRPr="007708A5">
              <w:t xml:space="preserve">Minimum 2m stand-off distance from the face established. </w:t>
            </w:r>
            <w:r w:rsidR="00303443">
              <w:t xml:space="preserve">(If </w:t>
            </w:r>
            <w:r w:rsidR="00510A0E">
              <w:t>not,</w:t>
            </w:r>
            <w:r w:rsidR="00303443">
              <w:t xml:space="preserve"> QM needs to approve)</w:t>
            </w:r>
          </w:p>
        </w:tc>
        <w:tc>
          <w:tcPr>
            <w:tcW w:w="313" w:type="pct"/>
          </w:tcPr>
          <w:p w14:paraId="2AD5A5A1" w14:textId="77777777" w:rsidR="007708A5" w:rsidRPr="007708A5" w:rsidRDefault="00000000" w:rsidP="007708A5">
            <w:pPr>
              <w:pStyle w:val="TableText-Centred"/>
            </w:pPr>
            <w:sdt>
              <w:sdtPr>
                <w:id w:val="157030920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618332218"/>
              <w14:checkbox>
                <w14:checked w14:val="0"/>
                <w14:checkedState w14:val="2612" w14:font="MS Gothic"/>
                <w14:uncheckedState w14:val="2610" w14:font="MS Gothic"/>
              </w14:checkbox>
            </w:sdtPr>
            <w:sdtContent>
              <w:p w14:paraId="613FD5E5"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4BBA9746" w14:textId="77777777" w:rsidTr="00A5750A">
        <w:trPr>
          <w:tblHeader w:val="0"/>
        </w:trPr>
        <w:tc>
          <w:tcPr>
            <w:tcW w:w="4378" w:type="pct"/>
          </w:tcPr>
          <w:p w14:paraId="6340DA3F" w14:textId="77777777" w:rsidR="007708A5" w:rsidRPr="007708A5" w:rsidRDefault="007708A5" w:rsidP="009C5A87">
            <w:pPr>
              <w:pStyle w:val="Table-NumberList"/>
            </w:pPr>
            <w:r w:rsidRPr="007708A5">
              <w:t>Does the stand-off distance need to be increased?  To _________________ metres</w:t>
            </w:r>
          </w:p>
        </w:tc>
        <w:tc>
          <w:tcPr>
            <w:tcW w:w="313" w:type="pct"/>
          </w:tcPr>
          <w:p w14:paraId="4A019EBE" w14:textId="77777777" w:rsidR="007708A5" w:rsidRPr="007708A5" w:rsidRDefault="00000000" w:rsidP="007708A5">
            <w:pPr>
              <w:pStyle w:val="TableText-Centred"/>
            </w:pPr>
            <w:sdt>
              <w:sdtPr>
                <w:id w:val="-152862653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903837945"/>
              <w14:checkbox>
                <w14:checked w14:val="0"/>
                <w14:checkedState w14:val="2612" w14:font="MS Gothic"/>
                <w14:uncheckedState w14:val="2610" w14:font="MS Gothic"/>
              </w14:checkbox>
            </w:sdtPr>
            <w:sdtContent>
              <w:p w14:paraId="3B33C287"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265979C1" w14:textId="77777777" w:rsidTr="00A5750A">
        <w:trPr>
          <w:tblHeader w:val="0"/>
        </w:trPr>
        <w:tc>
          <w:tcPr>
            <w:tcW w:w="4378" w:type="pct"/>
          </w:tcPr>
          <w:p w14:paraId="4A37EA13" w14:textId="6B5ADCC6" w:rsidR="007708A5" w:rsidRPr="007708A5" w:rsidRDefault="007708A5" w:rsidP="009C5A87">
            <w:pPr>
              <w:pStyle w:val="Table-NumberList"/>
            </w:pPr>
            <w:r w:rsidRPr="007708A5">
              <w:t>Minimum stand-off distance marked with dazzle, markers, cones, fence posts?  Circle which.</w:t>
            </w:r>
          </w:p>
        </w:tc>
        <w:tc>
          <w:tcPr>
            <w:tcW w:w="313" w:type="pct"/>
          </w:tcPr>
          <w:p w14:paraId="5E1BACB9" w14:textId="77777777" w:rsidR="007708A5" w:rsidRPr="007708A5" w:rsidRDefault="00000000" w:rsidP="007708A5">
            <w:pPr>
              <w:pStyle w:val="TableText-Centred"/>
            </w:pPr>
            <w:sdt>
              <w:sdtPr>
                <w:id w:val="-60188464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071958030"/>
              <w14:checkbox>
                <w14:checked w14:val="0"/>
                <w14:checkedState w14:val="2612" w14:font="MS Gothic"/>
                <w14:uncheckedState w14:val="2610" w14:font="MS Gothic"/>
              </w14:checkbox>
            </w:sdtPr>
            <w:sdtContent>
              <w:p w14:paraId="66BE1C88"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0C6F5C39" w14:textId="77777777" w:rsidTr="00A5750A">
        <w:trPr>
          <w:tblHeader w:val="0"/>
        </w:trPr>
        <w:tc>
          <w:tcPr>
            <w:tcW w:w="4378" w:type="pct"/>
          </w:tcPr>
          <w:p w14:paraId="1C314B56" w14:textId="77777777" w:rsidR="007708A5" w:rsidRPr="007708A5" w:rsidRDefault="007708A5" w:rsidP="009C5A87">
            <w:pPr>
              <w:pStyle w:val="Table-NumberList"/>
            </w:pPr>
            <w:r w:rsidRPr="007708A5">
              <w:t>Safe break in bund for drill rig established?</w:t>
            </w:r>
          </w:p>
        </w:tc>
        <w:tc>
          <w:tcPr>
            <w:tcW w:w="313" w:type="pct"/>
          </w:tcPr>
          <w:p w14:paraId="2A23D9EA" w14:textId="77777777" w:rsidR="007708A5" w:rsidRPr="007708A5" w:rsidRDefault="00000000" w:rsidP="007708A5">
            <w:pPr>
              <w:pStyle w:val="TableText-Centred"/>
            </w:pPr>
            <w:sdt>
              <w:sdtPr>
                <w:id w:val="169820080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433006121"/>
              <w14:checkbox>
                <w14:checked w14:val="0"/>
                <w14:checkedState w14:val="2612" w14:font="MS Gothic"/>
                <w14:uncheckedState w14:val="2610" w14:font="MS Gothic"/>
              </w14:checkbox>
            </w:sdtPr>
            <w:sdtContent>
              <w:p w14:paraId="3C6BBE46"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1D425133" w14:textId="77777777" w:rsidTr="00A5750A">
        <w:trPr>
          <w:tblHeader w:val="0"/>
        </w:trPr>
        <w:tc>
          <w:tcPr>
            <w:tcW w:w="4378" w:type="pct"/>
          </w:tcPr>
          <w:p w14:paraId="38C1EE95" w14:textId="0719CB2F" w:rsidR="007708A5" w:rsidRPr="007708A5" w:rsidRDefault="007708A5" w:rsidP="009C5A87">
            <w:pPr>
              <w:pStyle w:val="Table-NumberList"/>
            </w:pPr>
            <w:r w:rsidRPr="007708A5">
              <w:t>Break in bund marked with cones.</w:t>
            </w:r>
          </w:p>
        </w:tc>
        <w:tc>
          <w:tcPr>
            <w:tcW w:w="313" w:type="pct"/>
          </w:tcPr>
          <w:p w14:paraId="02EA931D" w14:textId="77777777" w:rsidR="007708A5" w:rsidRPr="007708A5" w:rsidRDefault="00000000" w:rsidP="007708A5">
            <w:pPr>
              <w:pStyle w:val="TableText-Centred"/>
            </w:pPr>
            <w:sdt>
              <w:sdtPr>
                <w:id w:val="842585215"/>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521289068"/>
              <w14:checkbox>
                <w14:checked w14:val="0"/>
                <w14:checkedState w14:val="2612" w14:font="MS Gothic"/>
                <w14:uncheckedState w14:val="2610" w14:font="MS Gothic"/>
              </w14:checkbox>
            </w:sdtPr>
            <w:sdtContent>
              <w:p w14:paraId="7C1A6FDC"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61C75E1F" w14:textId="77777777" w:rsidTr="00A5750A">
        <w:trPr>
          <w:tblHeader w:val="0"/>
        </w:trPr>
        <w:tc>
          <w:tcPr>
            <w:tcW w:w="4378" w:type="pct"/>
          </w:tcPr>
          <w:p w14:paraId="02C3307C" w14:textId="5ADE49E8" w:rsidR="007708A5" w:rsidRPr="007708A5" w:rsidRDefault="007708A5" w:rsidP="009C5A87">
            <w:pPr>
              <w:pStyle w:val="Table-NumberList"/>
            </w:pPr>
            <w:r w:rsidRPr="007708A5">
              <w:t>Weather checked to avoid significant weather events.</w:t>
            </w:r>
          </w:p>
        </w:tc>
        <w:tc>
          <w:tcPr>
            <w:tcW w:w="313" w:type="pct"/>
          </w:tcPr>
          <w:p w14:paraId="1527BEAB" w14:textId="2B242083" w:rsidR="007708A5" w:rsidRPr="007708A5" w:rsidRDefault="00000000" w:rsidP="007708A5">
            <w:pPr>
              <w:pStyle w:val="TableText-Centred"/>
            </w:pPr>
            <w:sdt>
              <w:sdtPr>
                <w:id w:val="-385641556"/>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645261756"/>
              <w14:checkbox>
                <w14:checked w14:val="0"/>
                <w14:checkedState w14:val="2612" w14:font="MS Gothic"/>
                <w14:uncheckedState w14:val="2610" w14:font="MS Gothic"/>
              </w14:checkbox>
            </w:sdtPr>
            <w:sdtContent>
              <w:p w14:paraId="30CA73C0" w14:textId="2400148A"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566679F9" w14:textId="77777777" w:rsidTr="00A5750A">
        <w:trPr>
          <w:tblHeader w:val="0"/>
        </w:trPr>
        <w:tc>
          <w:tcPr>
            <w:tcW w:w="5000" w:type="pct"/>
            <w:gridSpan w:val="3"/>
          </w:tcPr>
          <w:p w14:paraId="54F5024F" w14:textId="77777777" w:rsidR="007708A5" w:rsidRPr="007708A5" w:rsidRDefault="007708A5" w:rsidP="007708A5">
            <w:pPr>
              <w:pStyle w:val="TableHeading-LeftAligned"/>
            </w:pPr>
            <w:r w:rsidRPr="007708A5">
              <w:t>Marking Documentation</w:t>
            </w:r>
          </w:p>
        </w:tc>
      </w:tr>
      <w:tr w:rsidR="007708A5" w:rsidRPr="008710B9" w14:paraId="467FC590" w14:textId="77777777" w:rsidTr="00A5750A">
        <w:trPr>
          <w:tblHeader w:val="0"/>
        </w:trPr>
        <w:tc>
          <w:tcPr>
            <w:tcW w:w="4378" w:type="pct"/>
          </w:tcPr>
          <w:p w14:paraId="34854AB4" w14:textId="3F0B8FE9" w:rsidR="007708A5" w:rsidRPr="007708A5" w:rsidRDefault="007708A5" w:rsidP="009C5A87">
            <w:pPr>
              <w:pStyle w:val="Table-NumberList"/>
            </w:pPr>
            <w:r w:rsidRPr="007708A5">
              <w:t>Drill Plan attached.</w:t>
            </w:r>
          </w:p>
        </w:tc>
        <w:tc>
          <w:tcPr>
            <w:tcW w:w="313" w:type="pct"/>
          </w:tcPr>
          <w:p w14:paraId="788FAA10" w14:textId="77777777" w:rsidR="007708A5" w:rsidRPr="007708A5" w:rsidRDefault="00000000" w:rsidP="007708A5">
            <w:pPr>
              <w:pStyle w:val="TableText-Centred"/>
            </w:pPr>
            <w:sdt>
              <w:sdtPr>
                <w:id w:val="-1329971802"/>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517114648"/>
              <w14:checkbox>
                <w14:checked w14:val="0"/>
                <w14:checkedState w14:val="2612" w14:font="MS Gothic"/>
                <w14:uncheckedState w14:val="2610" w14:font="MS Gothic"/>
              </w14:checkbox>
            </w:sdtPr>
            <w:sdtContent>
              <w:p w14:paraId="3A7C1D60"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3F6DDD9C" w14:textId="77777777" w:rsidTr="00A5750A">
        <w:trPr>
          <w:tblHeader w:val="0"/>
        </w:trPr>
        <w:tc>
          <w:tcPr>
            <w:tcW w:w="4378" w:type="pct"/>
          </w:tcPr>
          <w:p w14:paraId="3F1B10C7" w14:textId="745259AD" w:rsidR="007708A5" w:rsidRPr="007708A5" w:rsidRDefault="007708A5" w:rsidP="009C5A87">
            <w:pPr>
              <w:pStyle w:val="Table-NumberList"/>
            </w:pPr>
            <w:r w:rsidRPr="007708A5">
              <w:t xml:space="preserve">Edge protection marked on drill plan.   </w:t>
            </w:r>
          </w:p>
        </w:tc>
        <w:tc>
          <w:tcPr>
            <w:tcW w:w="313" w:type="pct"/>
          </w:tcPr>
          <w:p w14:paraId="0C5F6FC6" w14:textId="77777777" w:rsidR="007708A5" w:rsidRPr="007708A5" w:rsidRDefault="00000000" w:rsidP="007708A5">
            <w:pPr>
              <w:pStyle w:val="TableText-Centred"/>
            </w:pPr>
            <w:sdt>
              <w:sdtPr>
                <w:id w:val="1698271942"/>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1574244513"/>
              <w14:checkbox>
                <w14:checked w14:val="0"/>
                <w14:checkedState w14:val="2612" w14:font="MS Gothic"/>
                <w14:uncheckedState w14:val="2610" w14:font="MS Gothic"/>
              </w14:checkbox>
            </w:sdtPr>
            <w:sdtContent>
              <w:p w14:paraId="444FAB5D"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538639AA" w14:textId="77777777" w:rsidTr="00A5750A">
        <w:trPr>
          <w:tblHeader w:val="0"/>
        </w:trPr>
        <w:tc>
          <w:tcPr>
            <w:tcW w:w="4378" w:type="pct"/>
          </w:tcPr>
          <w:p w14:paraId="24CF8493" w14:textId="45D45483" w:rsidR="007708A5" w:rsidRPr="007708A5" w:rsidRDefault="007708A5" w:rsidP="009C5A87">
            <w:pPr>
              <w:pStyle w:val="Table-NumberList"/>
            </w:pPr>
            <w:r w:rsidRPr="007708A5">
              <w:t>Drill Plan checked and approved by Permit Issuer</w:t>
            </w:r>
          </w:p>
        </w:tc>
        <w:tc>
          <w:tcPr>
            <w:tcW w:w="313" w:type="pct"/>
          </w:tcPr>
          <w:p w14:paraId="481DB911" w14:textId="77777777" w:rsidR="007708A5" w:rsidRPr="007708A5" w:rsidRDefault="00000000" w:rsidP="007708A5">
            <w:pPr>
              <w:pStyle w:val="TableText-Centred"/>
            </w:pPr>
            <w:sdt>
              <w:sdtPr>
                <w:id w:val="177027407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sdt>
            <w:sdtPr>
              <w:id w:val="-673724759"/>
              <w14:checkbox>
                <w14:checked w14:val="0"/>
                <w14:checkedState w14:val="2612" w14:font="MS Gothic"/>
                <w14:uncheckedState w14:val="2610" w14:font="MS Gothic"/>
              </w14:checkbox>
            </w:sdtPr>
            <w:sdtContent>
              <w:p w14:paraId="3751ADD3" w14:textId="77777777" w:rsidR="007708A5" w:rsidRPr="007708A5" w:rsidRDefault="007708A5" w:rsidP="007708A5">
                <w:pPr>
                  <w:pStyle w:val="TableText-Centred"/>
                </w:pPr>
                <w:r w:rsidRPr="007708A5">
                  <w:rPr>
                    <w:rFonts w:ascii="Segoe UI Symbol" w:hAnsi="Segoe UI Symbol" w:cs="Segoe UI Symbol"/>
                  </w:rPr>
                  <w:t>☐</w:t>
                </w:r>
              </w:p>
            </w:sdtContent>
          </w:sdt>
        </w:tc>
      </w:tr>
      <w:tr w:rsidR="007708A5" w:rsidRPr="008710B9" w14:paraId="3C27D7AD" w14:textId="77777777" w:rsidTr="00A5750A">
        <w:trPr>
          <w:tblHeader w:val="0"/>
        </w:trPr>
        <w:tc>
          <w:tcPr>
            <w:tcW w:w="5000" w:type="pct"/>
            <w:gridSpan w:val="3"/>
          </w:tcPr>
          <w:p w14:paraId="408E07F1" w14:textId="77777777" w:rsidR="007708A5" w:rsidRPr="007708A5" w:rsidRDefault="007708A5" w:rsidP="007708A5">
            <w:pPr>
              <w:pStyle w:val="TableHeading-LeftAligned"/>
            </w:pPr>
            <w:r w:rsidRPr="007708A5">
              <w:t>Comments</w:t>
            </w:r>
          </w:p>
          <w:p w14:paraId="0529BD66" w14:textId="77777777" w:rsidR="007708A5" w:rsidRDefault="007708A5" w:rsidP="007708A5">
            <w:pPr>
              <w:rPr>
                <w:lang w:eastAsia="en-NZ"/>
              </w:rPr>
            </w:pPr>
          </w:p>
          <w:p w14:paraId="7E0A982D" w14:textId="77777777" w:rsidR="00A309C3" w:rsidRDefault="00A309C3" w:rsidP="007708A5">
            <w:pPr>
              <w:rPr>
                <w:lang w:eastAsia="en-NZ"/>
              </w:rPr>
            </w:pPr>
          </w:p>
          <w:p w14:paraId="10A689FD" w14:textId="77777777" w:rsidR="007708A5" w:rsidRDefault="007708A5" w:rsidP="007708A5">
            <w:pPr>
              <w:rPr>
                <w:lang w:eastAsia="en-NZ"/>
              </w:rPr>
            </w:pPr>
          </w:p>
          <w:p w14:paraId="3ED56911" w14:textId="77777777" w:rsidR="007708A5" w:rsidRDefault="007708A5" w:rsidP="007708A5">
            <w:pPr>
              <w:rPr>
                <w:lang w:eastAsia="en-NZ"/>
              </w:rPr>
            </w:pPr>
          </w:p>
          <w:p w14:paraId="3FFF31D7" w14:textId="6008709F" w:rsidR="007708A5" w:rsidRPr="003C2B29" w:rsidRDefault="007708A5" w:rsidP="007708A5">
            <w:pPr>
              <w:rPr>
                <w:lang w:eastAsia="en-NZ"/>
              </w:rPr>
            </w:pPr>
          </w:p>
        </w:tc>
      </w:tr>
    </w:tbl>
    <w:p w14:paraId="3D0FE7C3" w14:textId="77F77EA1" w:rsidR="007708A5" w:rsidRPr="007708A5" w:rsidRDefault="007708A5" w:rsidP="007708A5">
      <w:pPr>
        <w:pStyle w:val="Heading1"/>
      </w:pPr>
      <w:r w:rsidRPr="007708A5">
        <w:t>Marking Sign Off</w:t>
      </w:r>
    </w:p>
    <w:tbl>
      <w:tblPr>
        <w:tblStyle w:val="TableGridLight"/>
        <w:tblW w:w="5000" w:type="pct"/>
        <w:tblLook w:val="04A0" w:firstRow="1" w:lastRow="0" w:firstColumn="1" w:lastColumn="0" w:noHBand="0" w:noVBand="1"/>
      </w:tblPr>
      <w:tblGrid>
        <w:gridCol w:w="3213"/>
        <w:gridCol w:w="3208"/>
        <w:gridCol w:w="3208"/>
      </w:tblGrid>
      <w:tr w:rsidR="007708A5" w14:paraId="5401347D" w14:textId="77777777" w:rsidTr="00A5750A">
        <w:trPr>
          <w:tblHeader w:val="0"/>
        </w:trPr>
        <w:tc>
          <w:tcPr>
            <w:tcW w:w="1668" w:type="pct"/>
          </w:tcPr>
          <w:p w14:paraId="33B1D836" w14:textId="1BA2FDD3" w:rsidR="007708A5" w:rsidRDefault="007708A5" w:rsidP="007708A5">
            <w:pPr>
              <w:pStyle w:val="TableText-LeftAligned"/>
            </w:pPr>
          </w:p>
          <w:p w14:paraId="56F03954" w14:textId="77777777" w:rsidR="00A309C3" w:rsidRPr="007708A5" w:rsidRDefault="00A309C3" w:rsidP="007708A5">
            <w:pPr>
              <w:pStyle w:val="TableText-LeftAligned"/>
            </w:pPr>
          </w:p>
          <w:p w14:paraId="48C0554D" w14:textId="77777777" w:rsidR="007708A5" w:rsidRPr="007708A5" w:rsidRDefault="007708A5" w:rsidP="007708A5">
            <w:pPr>
              <w:pStyle w:val="TableText-LeftAligned"/>
            </w:pPr>
            <w:r w:rsidRPr="007708A5">
              <w:t>Marker Name</w:t>
            </w:r>
          </w:p>
        </w:tc>
        <w:tc>
          <w:tcPr>
            <w:tcW w:w="1666" w:type="pct"/>
          </w:tcPr>
          <w:p w14:paraId="159541F8" w14:textId="77777777" w:rsidR="007708A5" w:rsidRDefault="007708A5" w:rsidP="007708A5">
            <w:pPr>
              <w:pStyle w:val="TableText-LeftAligned"/>
            </w:pPr>
          </w:p>
          <w:p w14:paraId="26936666" w14:textId="77777777" w:rsidR="00E611B6" w:rsidRPr="007708A5" w:rsidRDefault="00E611B6" w:rsidP="007708A5">
            <w:pPr>
              <w:pStyle w:val="TableText-LeftAligned"/>
            </w:pPr>
          </w:p>
          <w:p w14:paraId="1A107627" w14:textId="77777777" w:rsidR="007708A5" w:rsidRPr="007708A5" w:rsidRDefault="007708A5" w:rsidP="007708A5">
            <w:pPr>
              <w:pStyle w:val="TableText-LeftAligned"/>
            </w:pPr>
            <w:r w:rsidRPr="007708A5">
              <w:t>Signature</w:t>
            </w:r>
          </w:p>
        </w:tc>
        <w:tc>
          <w:tcPr>
            <w:tcW w:w="1666" w:type="pct"/>
          </w:tcPr>
          <w:p w14:paraId="04916C58" w14:textId="77777777" w:rsidR="007708A5" w:rsidRDefault="007708A5" w:rsidP="007708A5">
            <w:pPr>
              <w:pStyle w:val="TableText-LeftAligned"/>
            </w:pPr>
          </w:p>
          <w:p w14:paraId="7F36D918" w14:textId="77777777" w:rsidR="00E611B6" w:rsidRPr="007708A5" w:rsidRDefault="00E611B6" w:rsidP="007708A5">
            <w:pPr>
              <w:pStyle w:val="TableText-LeftAligned"/>
            </w:pPr>
          </w:p>
          <w:p w14:paraId="59F62BF5" w14:textId="77777777" w:rsidR="007708A5" w:rsidRPr="007708A5" w:rsidRDefault="007708A5" w:rsidP="007708A5">
            <w:pPr>
              <w:pStyle w:val="TableText-LeftAligned"/>
            </w:pPr>
            <w:r w:rsidRPr="007708A5">
              <w:t>Date</w:t>
            </w:r>
          </w:p>
        </w:tc>
      </w:tr>
      <w:tr w:rsidR="007708A5" w14:paraId="4D98A35B" w14:textId="77777777" w:rsidTr="00A5750A">
        <w:trPr>
          <w:tblHeader w:val="0"/>
        </w:trPr>
        <w:tc>
          <w:tcPr>
            <w:tcW w:w="1668" w:type="pct"/>
          </w:tcPr>
          <w:p w14:paraId="4D477B1F" w14:textId="58D435C3" w:rsidR="007708A5" w:rsidRDefault="007708A5" w:rsidP="007708A5">
            <w:pPr>
              <w:pStyle w:val="TableText-LeftAligned"/>
            </w:pPr>
          </w:p>
          <w:p w14:paraId="601F6968" w14:textId="77777777" w:rsidR="00A309C3" w:rsidRPr="007708A5" w:rsidRDefault="00A309C3" w:rsidP="007708A5">
            <w:pPr>
              <w:pStyle w:val="TableText-LeftAligned"/>
            </w:pPr>
          </w:p>
          <w:p w14:paraId="4A4B3AB0" w14:textId="77777777" w:rsidR="007708A5" w:rsidRPr="007708A5" w:rsidRDefault="007708A5" w:rsidP="007708A5">
            <w:pPr>
              <w:pStyle w:val="TableText-LeftAligned"/>
            </w:pPr>
            <w:r w:rsidRPr="007708A5">
              <w:t>Permit Issuer Name</w:t>
            </w:r>
          </w:p>
        </w:tc>
        <w:tc>
          <w:tcPr>
            <w:tcW w:w="1666" w:type="pct"/>
          </w:tcPr>
          <w:p w14:paraId="43175764" w14:textId="77777777" w:rsidR="007708A5" w:rsidRDefault="007708A5" w:rsidP="007708A5">
            <w:pPr>
              <w:pStyle w:val="TableText-LeftAligned"/>
            </w:pPr>
          </w:p>
          <w:p w14:paraId="4369FED2" w14:textId="77777777" w:rsidR="00E611B6" w:rsidRPr="007708A5" w:rsidRDefault="00E611B6" w:rsidP="007708A5">
            <w:pPr>
              <w:pStyle w:val="TableText-LeftAligned"/>
            </w:pPr>
          </w:p>
          <w:p w14:paraId="71806EEB" w14:textId="77777777" w:rsidR="007708A5" w:rsidRPr="007708A5" w:rsidRDefault="007708A5" w:rsidP="007708A5">
            <w:pPr>
              <w:pStyle w:val="TableText-LeftAligned"/>
            </w:pPr>
            <w:r w:rsidRPr="007708A5">
              <w:t>Signature</w:t>
            </w:r>
          </w:p>
        </w:tc>
        <w:tc>
          <w:tcPr>
            <w:tcW w:w="1666" w:type="pct"/>
          </w:tcPr>
          <w:p w14:paraId="672C142C" w14:textId="77777777" w:rsidR="007708A5" w:rsidRDefault="007708A5" w:rsidP="007708A5">
            <w:pPr>
              <w:pStyle w:val="TableText-LeftAligned"/>
            </w:pPr>
          </w:p>
          <w:p w14:paraId="49070477" w14:textId="77777777" w:rsidR="00E611B6" w:rsidRPr="007708A5" w:rsidRDefault="00E611B6" w:rsidP="007708A5">
            <w:pPr>
              <w:pStyle w:val="TableText-LeftAligned"/>
            </w:pPr>
          </w:p>
          <w:p w14:paraId="210EBDEB" w14:textId="77777777" w:rsidR="007708A5" w:rsidRPr="007708A5" w:rsidRDefault="007708A5" w:rsidP="007708A5">
            <w:pPr>
              <w:pStyle w:val="TableText-LeftAligned"/>
            </w:pPr>
            <w:r w:rsidRPr="007708A5">
              <w:t>Date</w:t>
            </w:r>
          </w:p>
        </w:tc>
      </w:tr>
    </w:tbl>
    <w:p w14:paraId="5A2723D2" w14:textId="0948A3C4" w:rsidR="007708A5" w:rsidRDefault="007708A5" w:rsidP="007708A5">
      <w:pPr>
        <w:pStyle w:val="Heading1"/>
      </w:pPr>
      <w:r w:rsidRPr="007708A5">
        <w:t>Drilling Requirements</w:t>
      </w:r>
    </w:p>
    <w:p w14:paraId="0E48D864" w14:textId="77777777" w:rsidR="00BE7885" w:rsidRDefault="00BE7885" w:rsidP="00BE7885">
      <w:pPr>
        <w:pStyle w:val="BodyText"/>
      </w:pPr>
    </w:p>
    <w:p w14:paraId="37E36FBD" w14:textId="77777777" w:rsidR="00BE7885" w:rsidRDefault="00BE7885" w:rsidP="00BE7885">
      <w:pPr>
        <w:pStyle w:val="BodyText"/>
      </w:pPr>
    </w:p>
    <w:p w14:paraId="325B7514" w14:textId="77777777" w:rsidR="00BE7885" w:rsidRDefault="00BE7885" w:rsidP="00BE7885">
      <w:pPr>
        <w:pStyle w:val="BodyText"/>
      </w:pPr>
    </w:p>
    <w:p w14:paraId="2013DF34" w14:textId="77777777" w:rsidR="00BE7885" w:rsidRDefault="00BE7885" w:rsidP="00BE7885">
      <w:pPr>
        <w:pStyle w:val="BodyText"/>
      </w:pPr>
    </w:p>
    <w:p w14:paraId="3C1B5B2E" w14:textId="77777777" w:rsidR="00BE7885" w:rsidRDefault="00BE7885" w:rsidP="00BE7885">
      <w:pPr>
        <w:pStyle w:val="BodyText"/>
      </w:pPr>
    </w:p>
    <w:p w14:paraId="24B613BB" w14:textId="77777777" w:rsidR="00BE7885" w:rsidRPr="00BE7885" w:rsidRDefault="00BE7885" w:rsidP="00BE7885">
      <w:pPr>
        <w:pStyle w:val="BodyText"/>
      </w:pPr>
    </w:p>
    <w:tbl>
      <w:tblPr>
        <w:tblStyle w:val="TableGridLight"/>
        <w:tblW w:w="5000" w:type="pct"/>
        <w:tblLook w:val="0000" w:firstRow="0" w:lastRow="0" w:firstColumn="0" w:lastColumn="0" w:noHBand="0" w:noVBand="0"/>
      </w:tblPr>
      <w:tblGrid>
        <w:gridCol w:w="8431"/>
        <w:gridCol w:w="603"/>
        <w:gridCol w:w="595"/>
      </w:tblGrid>
      <w:tr w:rsidR="007708A5" w:rsidRPr="008710B9" w14:paraId="2C43F829" w14:textId="77777777" w:rsidTr="00A5750A">
        <w:trPr>
          <w:tblHeader w:val="0"/>
        </w:trPr>
        <w:tc>
          <w:tcPr>
            <w:tcW w:w="4378" w:type="pct"/>
          </w:tcPr>
          <w:p w14:paraId="790F773D" w14:textId="77777777" w:rsidR="007708A5" w:rsidRPr="007708A5" w:rsidRDefault="007708A5" w:rsidP="007708A5">
            <w:pPr>
              <w:pStyle w:val="TableHeading-LeftAligned"/>
            </w:pPr>
            <w:r w:rsidRPr="007708A5">
              <w:lastRenderedPageBreak/>
              <w:t xml:space="preserve">Are all hazards controlled?  If no, discuss in JSEA. </w:t>
            </w:r>
          </w:p>
        </w:tc>
        <w:tc>
          <w:tcPr>
            <w:tcW w:w="313" w:type="pct"/>
          </w:tcPr>
          <w:p w14:paraId="615E4A88" w14:textId="77777777" w:rsidR="007708A5" w:rsidRPr="007708A5" w:rsidRDefault="007708A5" w:rsidP="007708A5">
            <w:pPr>
              <w:pStyle w:val="TableHeading-LeftAligned"/>
            </w:pPr>
            <w:r w:rsidRPr="007708A5">
              <w:t>Yes</w:t>
            </w:r>
          </w:p>
        </w:tc>
        <w:tc>
          <w:tcPr>
            <w:tcW w:w="309" w:type="pct"/>
          </w:tcPr>
          <w:p w14:paraId="795E287B" w14:textId="77777777" w:rsidR="007708A5" w:rsidRPr="007708A5" w:rsidRDefault="007708A5" w:rsidP="007708A5">
            <w:pPr>
              <w:pStyle w:val="TableHeading-LeftAligned"/>
            </w:pPr>
            <w:r w:rsidRPr="007708A5">
              <w:t>No</w:t>
            </w:r>
          </w:p>
        </w:tc>
      </w:tr>
      <w:tr w:rsidR="007708A5" w:rsidRPr="008710B9" w14:paraId="22B4804C" w14:textId="77777777" w:rsidTr="00A5750A">
        <w:trPr>
          <w:tblHeader w:val="0"/>
        </w:trPr>
        <w:tc>
          <w:tcPr>
            <w:tcW w:w="4378" w:type="pct"/>
          </w:tcPr>
          <w:p w14:paraId="469411F0" w14:textId="77777777" w:rsidR="007708A5" w:rsidRPr="007708A5" w:rsidRDefault="007708A5" w:rsidP="009C5A87">
            <w:pPr>
              <w:pStyle w:val="Table-NumberList"/>
              <w:numPr>
                <w:ilvl w:val="0"/>
                <w:numId w:val="42"/>
              </w:numPr>
            </w:pPr>
            <w:r w:rsidRPr="007708A5">
              <w:t xml:space="preserve">Drill rig </w:t>
            </w:r>
            <w:r w:rsidRPr="00E611B6">
              <w:t>daily</w:t>
            </w:r>
            <w:r w:rsidRPr="007708A5">
              <w:t xml:space="preserve"> inspection sheet completed prior to start-up.</w:t>
            </w:r>
          </w:p>
        </w:tc>
        <w:tc>
          <w:tcPr>
            <w:tcW w:w="313" w:type="pct"/>
          </w:tcPr>
          <w:p w14:paraId="3981043F" w14:textId="77777777" w:rsidR="007708A5" w:rsidRPr="007708A5" w:rsidRDefault="00000000" w:rsidP="007708A5">
            <w:pPr>
              <w:pStyle w:val="TableText-Centred"/>
            </w:pPr>
            <w:sdt>
              <w:sdtPr>
                <w:id w:val="-185572365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258CB97C" w14:textId="77777777" w:rsidR="007708A5" w:rsidRPr="007708A5" w:rsidRDefault="00000000" w:rsidP="007708A5">
            <w:pPr>
              <w:pStyle w:val="TableText-Centred"/>
            </w:pPr>
            <w:sdt>
              <w:sdtPr>
                <w:id w:val="-1062099242"/>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0D2EEABF" w14:textId="77777777" w:rsidTr="00A5750A">
        <w:trPr>
          <w:tblHeader w:val="0"/>
        </w:trPr>
        <w:tc>
          <w:tcPr>
            <w:tcW w:w="4378" w:type="pct"/>
          </w:tcPr>
          <w:p w14:paraId="01AAAA92" w14:textId="77777777" w:rsidR="007708A5" w:rsidRPr="007708A5" w:rsidRDefault="007708A5" w:rsidP="009C5A87">
            <w:pPr>
              <w:pStyle w:val="Table-NumberList"/>
            </w:pPr>
            <w:r w:rsidRPr="007708A5">
              <w:t xml:space="preserve">Are ground conditions suitable </w:t>
            </w:r>
            <w:r w:rsidRPr="00E611B6">
              <w:t>to</w:t>
            </w:r>
            <w:r w:rsidRPr="007708A5">
              <w:t xml:space="preserve"> prevent drill rigs toppling over.</w:t>
            </w:r>
          </w:p>
        </w:tc>
        <w:tc>
          <w:tcPr>
            <w:tcW w:w="313" w:type="pct"/>
          </w:tcPr>
          <w:p w14:paraId="0B5E570B" w14:textId="77777777" w:rsidR="007708A5" w:rsidRPr="007708A5" w:rsidRDefault="00000000" w:rsidP="007708A5">
            <w:pPr>
              <w:pStyle w:val="TableText-Centred"/>
            </w:pPr>
            <w:sdt>
              <w:sdtPr>
                <w:id w:val="-119144083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3D3DF6B9" w14:textId="77777777" w:rsidR="007708A5" w:rsidRPr="007708A5" w:rsidRDefault="00000000" w:rsidP="007708A5">
            <w:pPr>
              <w:pStyle w:val="TableText-Centred"/>
            </w:pPr>
            <w:sdt>
              <w:sdtPr>
                <w:id w:val="1061595816"/>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0F4B8981" w14:textId="77777777" w:rsidTr="00A5750A">
        <w:trPr>
          <w:tblHeader w:val="0"/>
        </w:trPr>
        <w:tc>
          <w:tcPr>
            <w:tcW w:w="4378" w:type="pct"/>
          </w:tcPr>
          <w:p w14:paraId="5BF059E2" w14:textId="77777777" w:rsidR="007708A5" w:rsidRPr="007708A5" w:rsidRDefault="007708A5" w:rsidP="009C5A87">
            <w:pPr>
              <w:pStyle w:val="Table-NumberList"/>
            </w:pPr>
            <w:r w:rsidRPr="007708A5">
              <w:t>Is the drill rig orientated to maximize distance from face?</w:t>
            </w:r>
          </w:p>
        </w:tc>
        <w:tc>
          <w:tcPr>
            <w:tcW w:w="313" w:type="pct"/>
          </w:tcPr>
          <w:p w14:paraId="2EB50B4B" w14:textId="77777777" w:rsidR="007708A5" w:rsidRPr="007708A5" w:rsidRDefault="00000000" w:rsidP="007708A5">
            <w:pPr>
              <w:pStyle w:val="TableText-Centred"/>
            </w:pPr>
            <w:sdt>
              <w:sdtPr>
                <w:id w:val="-64058125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727F0E11" w14:textId="77777777" w:rsidR="007708A5" w:rsidRPr="007708A5" w:rsidRDefault="00000000" w:rsidP="007708A5">
            <w:pPr>
              <w:pStyle w:val="TableText-Centred"/>
            </w:pPr>
            <w:sdt>
              <w:sdtPr>
                <w:id w:val="-144053373"/>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3F1357" w:rsidRPr="008710B9" w14:paraId="4F2C2B47" w14:textId="77777777" w:rsidTr="00A5750A">
        <w:trPr>
          <w:tblHeader w:val="0"/>
        </w:trPr>
        <w:tc>
          <w:tcPr>
            <w:tcW w:w="4378" w:type="pct"/>
          </w:tcPr>
          <w:p w14:paraId="7BB1ED9E" w14:textId="159F1618" w:rsidR="003F1357" w:rsidRPr="007708A5" w:rsidRDefault="003F1357" w:rsidP="009C5A87">
            <w:pPr>
              <w:pStyle w:val="Table-NumberList"/>
            </w:pPr>
            <w:r>
              <w:t>Is the drill rig orientated to minimise toppling over?</w:t>
            </w:r>
          </w:p>
        </w:tc>
        <w:tc>
          <w:tcPr>
            <w:tcW w:w="313" w:type="pct"/>
          </w:tcPr>
          <w:p w14:paraId="73F5C6D3" w14:textId="411D0791" w:rsidR="003F1357" w:rsidRDefault="00000000" w:rsidP="003F1357">
            <w:pPr>
              <w:pStyle w:val="TableText-Centred"/>
            </w:pPr>
            <w:sdt>
              <w:sdtPr>
                <w:id w:val="-83230947"/>
                <w14:checkbox>
                  <w14:checked w14:val="0"/>
                  <w14:checkedState w14:val="00FE" w14:font="Wingdings"/>
                  <w14:uncheckedState w14:val="2610" w14:font="MS Gothic"/>
                </w14:checkbox>
              </w:sdtPr>
              <w:sdtContent>
                <w:r w:rsidR="003F1357" w:rsidRPr="007708A5">
                  <w:rPr>
                    <w:rFonts w:ascii="Segoe UI Symbol" w:hAnsi="Segoe UI Symbol" w:cs="Segoe UI Symbol"/>
                  </w:rPr>
                  <w:t>☐</w:t>
                </w:r>
              </w:sdtContent>
            </w:sdt>
          </w:p>
        </w:tc>
        <w:tc>
          <w:tcPr>
            <w:tcW w:w="309" w:type="pct"/>
          </w:tcPr>
          <w:p w14:paraId="36D97361" w14:textId="11B80B4A" w:rsidR="003F1357" w:rsidRDefault="00000000" w:rsidP="003F1357">
            <w:pPr>
              <w:pStyle w:val="TableText-Centred"/>
            </w:pPr>
            <w:sdt>
              <w:sdtPr>
                <w:id w:val="1644538110"/>
                <w14:checkbox>
                  <w14:checked w14:val="0"/>
                  <w14:checkedState w14:val="2612" w14:font="MS Gothic"/>
                  <w14:uncheckedState w14:val="2610" w14:font="MS Gothic"/>
                </w14:checkbox>
              </w:sdtPr>
              <w:sdtContent>
                <w:r w:rsidR="003F1357" w:rsidRPr="007708A5">
                  <w:rPr>
                    <w:rFonts w:ascii="Segoe UI Symbol" w:hAnsi="Segoe UI Symbol" w:cs="Segoe UI Symbol"/>
                  </w:rPr>
                  <w:t>☐</w:t>
                </w:r>
              </w:sdtContent>
            </w:sdt>
          </w:p>
        </w:tc>
      </w:tr>
      <w:tr w:rsidR="003F1357" w:rsidRPr="008710B9" w14:paraId="0ABDE897" w14:textId="77777777" w:rsidTr="00A5750A">
        <w:trPr>
          <w:tblHeader w:val="0"/>
        </w:trPr>
        <w:tc>
          <w:tcPr>
            <w:tcW w:w="4378" w:type="pct"/>
          </w:tcPr>
          <w:p w14:paraId="5FE6DFEB" w14:textId="77777777" w:rsidR="003F1357" w:rsidRPr="007708A5" w:rsidRDefault="003F1357" w:rsidP="009C5A87">
            <w:pPr>
              <w:pStyle w:val="Table-NumberList"/>
            </w:pPr>
            <w:r w:rsidRPr="007708A5">
              <w:t xml:space="preserve">Is drilling completed in a normal area of the quarry?  Are conditions normal. </w:t>
            </w:r>
          </w:p>
        </w:tc>
        <w:tc>
          <w:tcPr>
            <w:tcW w:w="313" w:type="pct"/>
          </w:tcPr>
          <w:p w14:paraId="37293435" w14:textId="77777777" w:rsidR="003F1357" w:rsidRPr="007708A5" w:rsidRDefault="00000000" w:rsidP="003F1357">
            <w:pPr>
              <w:pStyle w:val="TableText-Centred"/>
            </w:pPr>
            <w:sdt>
              <w:sdtPr>
                <w:id w:val="1355923456"/>
                <w14:checkbox>
                  <w14:checked w14:val="0"/>
                  <w14:checkedState w14:val="00FE" w14:font="Wingdings"/>
                  <w14:uncheckedState w14:val="2610" w14:font="MS Gothic"/>
                </w14:checkbox>
              </w:sdtPr>
              <w:sdtContent>
                <w:r w:rsidR="003F1357" w:rsidRPr="007708A5">
                  <w:rPr>
                    <w:rFonts w:ascii="Segoe UI Symbol" w:hAnsi="Segoe UI Symbol" w:cs="Segoe UI Symbol"/>
                  </w:rPr>
                  <w:t>☐</w:t>
                </w:r>
              </w:sdtContent>
            </w:sdt>
          </w:p>
        </w:tc>
        <w:tc>
          <w:tcPr>
            <w:tcW w:w="309" w:type="pct"/>
          </w:tcPr>
          <w:p w14:paraId="42C49611" w14:textId="77777777" w:rsidR="003F1357" w:rsidRPr="007708A5" w:rsidRDefault="00000000" w:rsidP="003F1357">
            <w:pPr>
              <w:pStyle w:val="TableText-Centred"/>
            </w:pPr>
            <w:sdt>
              <w:sdtPr>
                <w:id w:val="947208693"/>
                <w14:checkbox>
                  <w14:checked w14:val="0"/>
                  <w14:checkedState w14:val="2612" w14:font="MS Gothic"/>
                  <w14:uncheckedState w14:val="2610" w14:font="MS Gothic"/>
                </w14:checkbox>
              </w:sdtPr>
              <w:sdtContent>
                <w:r w:rsidR="003F1357" w:rsidRPr="007708A5">
                  <w:rPr>
                    <w:rFonts w:ascii="Segoe UI Symbol" w:hAnsi="Segoe UI Symbol" w:cs="Segoe UI Symbol"/>
                  </w:rPr>
                  <w:t>☐</w:t>
                </w:r>
              </w:sdtContent>
            </w:sdt>
          </w:p>
        </w:tc>
      </w:tr>
      <w:tr w:rsidR="003F1357" w:rsidRPr="008710B9" w14:paraId="7006C358" w14:textId="77777777" w:rsidTr="00A5750A">
        <w:trPr>
          <w:tblHeader w:val="0"/>
        </w:trPr>
        <w:tc>
          <w:tcPr>
            <w:tcW w:w="5000" w:type="pct"/>
            <w:gridSpan w:val="3"/>
          </w:tcPr>
          <w:p w14:paraId="3290973D" w14:textId="77777777" w:rsidR="003F1357" w:rsidRPr="007708A5" w:rsidRDefault="003F1357" w:rsidP="003F1357">
            <w:pPr>
              <w:pStyle w:val="TableHeading-LeftAligned"/>
            </w:pPr>
            <w:r w:rsidRPr="007708A5">
              <w:t>Drilling Documentation</w:t>
            </w:r>
          </w:p>
        </w:tc>
      </w:tr>
      <w:tr w:rsidR="003F1357" w:rsidRPr="008710B9" w14:paraId="69EDBFF2" w14:textId="77777777" w:rsidTr="00A5750A">
        <w:trPr>
          <w:tblHeader w:val="0"/>
        </w:trPr>
        <w:tc>
          <w:tcPr>
            <w:tcW w:w="4378" w:type="pct"/>
          </w:tcPr>
          <w:p w14:paraId="4E80EC0C" w14:textId="77777777" w:rsidR="003F1357" w:rsidRPr="007708A5" w:rsidRDefault="003F1357" w:rsidP="009C5A87">
            <w:pPr>
              <w:pStyle w:val="Table-NumberList"/>
            </w:pPr>
            <w:r w:rsidRPr="007708A5">
              <w:t>Drill Plan and instructions received from the marker.</w:t>
            </w:r>
          </w:p>
        </w:tc>
        <w:tc>
          <w:tcPr>
            <w:tcW w:w="313" w:type="pct"/>
          </w:tcPr>
          <w:p w14:paraId="42EC638C" w14:textId="77777777" w:rsidR="003F1357" w:rsidRPr="007708A5" w:rsidRDefault="00000000" w:rsidP="003F1357">
            <w:pPr>
              <w:pStyle w:val="TableText-Centred"/>
            </w:pPr>
            <w:sdt>
              <w:sdtPr>
                <w:id w:val="-1080208840"/>
                <w14:checkbox>
                  <w14:checked w14:val="0"/>
                  <w14:checkedState w14:val="00FE" w14:font="Wingdings"/>
                  <w14:uncheckedState w14:val="2610" w14:font="MS Gothic"/>
                </w14:checkbox>
              </w:sdtPr>
              <w:sdtContent>
                <w:r w:rsidR="003F1357" w:rsidRPr="007708A5">
                  <w:rPr>
                    <w:rFonts w:ascii="Segoe UI Symbol" w:hAnsi="Segoe UI Symbol" w:cs="Segoe UI Symbol"/>
                  </w:rPr>
                  <w:t>☐</w:t>
                </w:r>
              </w:sdtContent>
            </w:sdt>
          </w:p>
        </w:tc>
        <w:tc>
          <w:tcPr>
            <w:tcW w:w="309" w:type="pct"/>
          </w:tcPr>
          <w:sdt>
            <w:sdtPr>
              <w:id w:val="-590386473"/>
              <w14:checkbox>
                <w14:checked w14:val="0"/>
                <w14:checkedState w14:val="2612" w14:font="MS Gothic"/>
                <w14:uncheckedState w14:val="2610" w14:font="MS Gothic"/>
              </w14:checkbox>
            </w:sdtPr>
            <w:sdtContent>
              <w:p w14:paraId="01B3CDE0" w14:textId="77777777" w:rsidR="003F1357" w:rsidRPr="007708A5" w:rsidRDefault="003F1357" w:rsidP="003F1357">
                <w:pPr>
                  <w:pStyle w:val="TableText-Centred"/>
                </w:pPr>
                <w:r w:rsidRPr="007708A5">
                  <w:rPr>
                    <w:rFonts w:ascii="Segoe UI Symbol" w:hAnsi="Segoe UI Symbol" w:cs="Segoe UI Symbol"/>
                  </w:rPr>
                  <w:t>☐</w:t>
                </w:r>
              </w:p>
            </w:sdtContent>
          </w:sdt>
        </w:tc>
      </w:tr>
      <w:tr w:rsidR="003F1357" w:rsidRPr="008710B9" w14:paraId="53178E84" w14:textId="77777777" w:rsidTr="00A5750A">
        <w:trPr>
          <w:tblHeader w:val="0"/>
        </w:trPr>
        <w:tc>
          <w:tcPr>
            <w:tcW w:w="4378" w:type="pct"/>
          </w:tcPr>
          <w:p w14:paraId="60E9A23F" w14:textId="77777777" w:rsidR="003F1357" w:rsidRPr="007708A5" w:rsidRDefault="003F1357" w:rsidP="009C5A87">
            <w:pPr>
              <w:pStyle w:val="Table-NumberList"/>
            </w:pPr>
            <w:r w:rsidRPr="007708A5">
              <w:t>Drill log completed and attached.</w:t>
            </w:r>
          </w:p>
        </w:tc>
        <w:tc>
          <w:tcPr>
            <w:tcW w:w="313" w:type="pct"/>
          </w:tcPr>
          <w:p w14:paraId="7E023AFA" w14:textId="77777777" w:rsidR="003F1357" w:rsidRPr="007708A5" w:rsidRDefault="00000000" w:rsidP="003F1357">
            <w:pPr>
              <w:pStyle w:val="TableText-Centred"/>
            </w:pPr>
            <w:sdt>
              <w:sdtPr>
                <w:id w:val="251404316"/>
                <w14:checkbox>
                  <w14:checked w14:val="0"/>
                  <w14:checkedState w14:val="00FE" w14:font="Wingdings"/>
                  <w14:uncheckedState w14:val="2610" w14:font="MS Gothic"/>
                </w14:checkbox>
              </w:sdtPr>
              <w:sdtContent>
                <w:r w:rsidR="003F1357" w:rsidRPr="007708A5">
                  <w:rPr>
                    <w:rFonts w:ascii="Segoe UI Symbol" w:hAnsi="Segoe UI Symbol" w:cs="Segoe UI Symbol"/>
                  </w:rPr>
                  <w:t>☐</w:t>
                </w:r>
              </w:sdtContent>
            </w:sdt>
          </w:p>
        </w:tc>
        <w:tc>
          <w:tcPr>
            <w:tcW w:w="309" w:type="pct"/>
          </w:tcPr>
          <w:sdt>
            <w:sdtPr>
              <w:id w:val="-1903057023"/>
              <w14:checkbox>
                <w14:checked w14:val="0"/>
                <w14:checkedState w14:val="2612" w14:font="MS Gothic"/>
                <w14:uncheckedState w14:val="2610" w14:font="MS Gothic"/>
              </w14:checkbox>
            </w:sdtPr>
            <w:sdtContent>
              <w:p w14:paraId="369D7ED5" w14:textId="77777777" w:rsidR="003F1357" w:rsidRPr="007708A5" w:rsidRDefault="003F1357" w:rsidP="003F1357">
                <w:pPr>
                  <w:pStyle w:val="TableText-Centred"/>
                </w:pPr>
                <w:r w:rsidRPr="007708A5">
                  <w:rPr>
                    <w:rFonts w:ascii="Segoe UI Symbol" w:hAnsi="Segoe UI Symbol" w:cs="Segoe UI Symbol"/>
                  </w:rPr>
                  <w:t>☐</w:t>
                </w:r>
              </w:p>
            </w:sdtContent>
          </w:sdt>
        </w:tc>
      </w:tr>
      <w:tr w:rsidR="003F1357" w:rsidRPr="008710B9" w14:paraId="6986999D" w14:textId="77777777" w:rsidTr="00A5750A">
        <w:trPr>
          <w:tblHeader w:val="0"/>
        </w:trPr>
        <w:tc>
          <w:tcPr>
            <w:tcW w:w="5000" w:type="pct"/>
            <w:gridSpan w:val="3"/>
          </w:tcPr>
          <w:p w14:paraId="49C32F53" w14:textId="77777777" w:rsidR="003F1357" w:rsidRPr="007708A5" w:rsidRDefault="003F1357" w:rsidP="003F1357">
            <w:pPr>
              <w:pStyle w:val="TableHeading-LeftAligned"/>
            </w:pPr>
            <w:r w:rsidRPr="007708A5">
              <w:t>Comment</w:t>
            </w:r>
          </w:p>
          <w:p w14:paraId="5FFB6708" w14:textId="77777777" w:rsidR="003F1357" w:rsidRPr="007708A5" w:rsidRDefault="003F1357" w:rsidP="003F1357"/>
          <w:p w14:paraId="4AAC7C9E" w14:textId="6DEBFFF5" w:rsidR="003F1357" w:rsidRDefault="003F1357" w:rsidP="003F1357"/>
          <w:p w14:paraId="11C74109" w14:textId="2416A075" w:rsidR="003F1357" w:rsidRDefault="003F1357" w:rsidP="003F1357"/>
          <w:p w14:paraId="13166619" w14:textId="77777777" w:rsidR="003F1357" w:rsidRPr="007708A5" w:rsidRDefault="003F1357" w:rsidP="003F1357"/>
          <w:p w14:paraId="563583A7" w14:textId="77777777" w:rsidR="003F1357" w:rsidRPr="007708A5" w:rsidRDefault="003F1357" w:rsidP="003F1357"/>
          <w:p w14:paraId="5E0877BB" w14:textId="77777777" w:rsidR="003F1357" w:rsidRPr="007708A5" w:rsidRDefault="003F1357" w:rsidP="003F1357"/>
          <w:p w14:paraId="05E62784" w14:textId="77777777" w:rsidR="003F1357" w:rsidRPr="007708A5" w:rsidRDefault="003F1357" w:rsidP="003F1357"/>
        </w:tc>
      </w:tr>
    </w:tbl>
    <w:p w14:paraId="661F5CA1" w14:textId="2DA1638A" w:rsidR="007708A5" w:rsidRPr="007708A5" w:rsidRDefault="007708A5" w:rsidP="007708A5">
      <w:pPr>
        <w:pStyle w:val="Heading1"/>
      </w:pPr>
      <w:r w:rsidRPr="007708A5">
        <w:t>Drilling Sign Off</w:t>
      </w:r>
    </w:p>
    <w:tbl>
      <w:tblPr>
        <w:tblStyle w:val="TableGridLight"/>
        <w:tblW w:w="5000" w:type="pct"/>
        <w:tblLook w:val="04A0" w:firstRow="1" w:lastRow="0" w:firstColumn="1" w:lastColumn="0" w:noHBand="0" w:noVBand="1"/>
      </w:tblPr>
      <w:tblGrid>
        <w:gridCol w:w="3211"/>
        <w:gridCol w:w="3210"/>
        <w:gridCol w:w="3208"/>
      </w:tblGrid>
      <w:tr w:rsidR="007708A5" w14:paraId="612345FD" w14:textId="77777777" w:rsidTr="00A5750A">
        <w:tc>
          <w:tcPr>
            <w:tcW w:w="1667" w:type="pct"/>
          </w:tcPr>
          <w:p w14:paraId="4275B3F0" w14:textId="301BA661" w:rsidR="007708A5" w:rsidRPr="00E611B6" w:rsidRDefault="007708A5" w:rsidP="00E611B6">
            <w:pPr>
              <w:pStyle w:val="TableText-LeftAligned"/>
            </w:pPr>
          </w:p>
          <w:p w14:paraId="2FCAAAC9" w14:textId="77777777" w:rsidR="00A309C3" w:rsidRPr="00E611B6" w:rsidRDefault="00A309C3" w:rsidP="00E611B6">
            <w:pPr>
              <w:pStyle w:val="TableText-LeftAligned"/>
            </w:pPr>
          </w:p>
          <w:p w14:paraId="3884D93A" w14:textId="77777777" w:rsidR="007708A5" w:rsidRPr="00E611B6" w:rsidRDefault="007708A5" w:rsidP="00E611B6">
            <w:pPr>
              <w:pStyle w:val="TableText-LeftAligned"/>
            </w:pPr>
            <w:r w:rsidRPr="00E611B6">
              <w:t>Driller Name</w:t>
            </w:r>
          </w:p>
        </w:tc>
        <w:tc>
          <w:tcPr>
            <w:tcW w:w="1667" w:type="pct"/>
          </w:tcPr>
          <w:p w14:paraId="5B8E5425" w14:textId="77777777" w:rsidR="007708A5" w:rsidRDefault="007708A5" w:rsidP="00E611B6">
            <w:pPr>
              <w:pStyle w:val="TableText-LeftAligned"/>
            </w:pPr>
          </w:p>
          <w:p w14:paraId="651A0796" w14:textId="77777777" w:rsidR="00E611B6" w:rsidRPr="00E611B6" w:rsidRDefault="00E611B6" w:rsidP="00E611B6">
            <w:pPr>
              <w:pStyle w:val="TableText-LeftAligned"/>
            </w:pPr>
          </w:p>
          <w:p w14:paraId="7E3EF39E" w14:textId="77777777" w:rsidR="007708A5" w:rsidRPr="00E611B6" w:rsidRDefault="007708A5" w:rsidP="00E611B6">
            <w:pPr>
              <w:pStyle w:val="TableText-LeftAligned"/>
            </w:pPr>
            <w:r w:rsidRPr="00E611B6">
              <w:t>Signature</w:t>
            </w:r>
          </w:p>
        </w:tc>
        <w:tc>
          <w:tcPr>
            <w:tcW w:w="1667" w:type="pct"/>
          </w:tcPr>
          <w:p w14:paraId="5014EEFB" w14:textId="77777777" w:rsidR="007708A5" w:rsidRDefault="007708A5" w:rsidP="00E611B6">
            <w:pPr>
              <w:pStyle w:val="TableText-LeftAligned"/>
            </w:pPr>
          </w:p>
          <w:p w14:paraId="65C93586" w14:textId="77777777" w:rsidR="00E611B6" w:rsidRPr="00E611B6" w:rsidRDefault="00E611B6" w:rsidP="00E611B6">
            <w:pPr>
              <w:pStyle w:val="TableText-LeftAligned"/>
            </w:pPr>
          </w:p>
          <w:p w14:paraId="4E20F351" w14:textId="77777777" w:rsidR="007708A5" w:rsidRPr="00E611B6" w:rsidRDefault="007708A5" w:rsidP="00E611B6">
            <w:pPr>
              <w:pStyle w:val="TableText-LeftAligned"/>
            </w:pPr>
            <w:r w:rsidRPr="00E611B6">
              <w:t>Date</w:t>
            </w:r>
          </w:p>
        </w:tc>
      </w:tr>
      <w:tr w:rsidR="007708A5" w14:paraId="784E4C36" w14:textId="77777777" w:rsidTr="00A5750A">
        <w:tc>
          <w:tcPr>
            <w:tcW w:w="1667" w:type="pct"/>
          </w:tcPr>
          <w:p w14:paraId="2140D367" w14:textId="0D06A8CE" w:rsidR="007708A5" w:rsidRPr="00E611B6" w:rsidRDefault="007708A5" w:rsidP="00E611B6">
            <w:pPr>
              <w:pStyle w:val="TableText-LeftAligned"/>
            </w:pPr>
          </w:p>
          <w:p w14:paraId="53869AC3" w14:textId="77777777" w:rsidR="00A309C3" w:rsidRPr="00E611B6" w:rsidRDefault="00A309C3" w:rsidP="00E611B6">
            <w:pPr>
              <w:pStyle w:val="TableText-LeftAligned"/>
            </w:pPr>
          </w:p>
          <w:p w14:paraId="4EFADDC0" w14:textId="77777777" w:rsidR="007708A5" w:rsidRPr="00E611B6" w:rsidRDefault="007708A5" w:rsidP="00E611B6">
            <w:pPr>
              <w:pStyle w:val="TableText-LeftAligned"/>
            </w:pPr>
            <w:r w:rsidRPr="00E611B6">
              <w:t>Permit Issuer Name</w:t>
            </w:r>
          </w:p>
        </w:tc>
        <w:tc>
          <w:tcPr>
            <w:tcW w:w="1667" w:type="pct"/>
          </w:tcPr>
          <w:p w14:paraId="0919E598" w14:textId="77777777" w:rsidR="007708A5" w:rsidRDefault="007708A5" w:rsidP="00E611B6">
            <w:pPr>
              <w:pStyle w:val="TableText-LeftAligned"/>
            </w:pPr>
          </w:p>
          <w:p w14:paraId="066E9440" w14:textId="77777777" w:rsidR="00E611B6" w:rsidRPr="00E611B6" w:rsidRDefault="00E611B6" w:rsidP="00E611B6">
            <w:pPr>
              <w:pStyle w:val="TableText-LeftAligned"/>
            </w:pPr>
          </w:p>
          <w:p w14:paraId="4189BFB3" w14:textId="77777777" w:rsidR="007708A5" w:rsidRPr="00E611B6" w:rsidRDefault="007708A5" w:rsidP="00E611B6">
            <w:pPr>
              <w:pStyle w:val="TableText-LeftAligned"/>
            </w:pPr>
            <w:r w:rsidRPr="00E611B6">
              <w:t>Signature</w:t>
            </w:r>
          </w:p>
        </w:tc>
        <w:tc>
          <w:tcPr>
            <w:tcW w:w="1667" w:type="pct"/>
          </w:tcPr>
          <w:p w14:paraId="5C8C1ACE" w14:textId="77777777" w:rsidR="007708A5" w:rsidRDefault="007708A5" w:rsidP="00E611B6">
            <w:pPr>
              <w:pStyle w:val="TableText-LeftAligned"/>
            </w:pPr>
          </w:p>
          <w:p w14:paraId="1EB0EDE0" w14:textId="77777777" w:rsidR="00E611B6" w:rsidRPr="00E611B6" w:rsidRDefault="00E611B6" w:rsidP="00E611B6">
            <w:pPr>
              <w:pStyle w:val="TableText-LeftAligned"/>
            </w:pPr>
          </w:p>
          <w:p w14:paraId="05ED3671" w14:textId="77777777" w:rsidR="007708A5" w:rsidRPr="00E611B6" w:rsidRDefault="007708A5" w:rsidP="00E611B6">
            <w:pPr>
              <w:pStyle w:val="TableText-LeftAligned"/>
            </w:pPr>
            <w:r w:rsidRPr="00E611B6">
              <w:t>Date</w:t>
            </w:r>
          </w:p>
        </w:tc>
      </w:tr>
    </w:tbl>
    <w:p w14:paraId="603B3793" w14:textId="2B60CAD6" w:rsidR="007708A5" w:rsidRPr="007708A5" w:rsidRDefault="007708A5" w:rsidP="007708A5">
      <w:pPr>
        <w:pStyle w:val="Heading1"/>
      </w:pPr>
      <w:r w:rsidRPr="007708A5">
        <w:t>Blasting Requirements</w:t>
      </w:r>
    </w:p>
    <w:tbl>
      <w:tblPr>
        <w:tblStyle w:val="TableGridLight"/>
        <w:tblW w:w="5000" w:type="pct"/>
        <w:tblLook w:val="0000" w:firstRow="0" w:lastRow="0" w:firstColumn="0" w:lastColumn="0" w:noHBand="0" w:noVBand="0"/>
      </w:tblPr>
      <w:tblGrid>
        <w:gridCol w:w="8431"/>
        <w:gridCol w:w="603"/>
        <w:gridCol w:w="595"/>
      </w:tblGrid>
      <w:tr w:rsidR="007708A5" w:rsidRPr="008710B9" w14:paraId="6B22A5AF" w14:textId="77777777" w:rsidTr="00A5750A">
        <w:tc>
          <w:tcPr>
            <w:tcW w:w="4378" w:type="pct"/>
          </w:tcPr>
          <w:p w14:paraId="0B8A68F7" w14:textId="77777777" w:rsidR="007708A5" w:rsidRPr="007708A5" w:rsidRDefault="007708A5" w:rsidP="007708A5">
            <w:pPr>
              <w:pStyle w:val="TableHeading-LeftAligned"/>
            </w:pPr>
            <w:r w:rsidRPr="007708A5">
              <w:t xml:space="preserve">Are all hazards controlled?  If no, discuss in JSEA.   </w:t>
            </w:r>
          </w:p>
        </w:tc>
        <w:tc>
          <w:tcPr>
            <w:tcW w:w="313" w:type="pct"/>
          </w:tcPr>
          <w:p w14:paraId="57E995AF" w14:textId="77777777" w:rsidR="007708A5" w:rsidRPr="007708A5" w:rsidRDefault="007708A5" w:rsidP="007708A5">
            <w:pPr>
              <w:pStyle w:val="TableHeading-LeftAligned"/>
            </w:pPr>
            <w:r w:rsidRPr="007708A5">
              <w:t>Yes</w:t>
            </w:r>
          </w:p>
        </w:tc>
        <w:tc>
          <w:tcPr>
            <w:tcW w:w="309" w:type="pct"/>
          </w:tcPr>
          <w:p w14:paraId="37203F21" w14:textId="77777777" w:rsidR="007708A5" w:rsidRPr="007708A5" w:rsidRDefault="007708A5" w:rsidP="007708A5">
            <w:pPr>
              <w:pStyle w:val="TableHeading-LeftAligned"/>
            </w:pPr>
            <w:r w:rsidRPr="007708A5">
              <w:t>No</w:t>
            </w:r>
          </w:p>
        </w:tc>
      </w:tr>
      <w:tr w:rsidR="007708A5" w:rsidRPr="008710B9" w14:paraId="07D5B2C3" w14:textId="77777777" w:rsidTr="00A5750A">
        <w:trPr>
          <w:tblHeader w:val="0"/>
        </w:trPr>
        <w:tc>
          <w:tcPr>
            <w:tcW w:w="4378" w:type="pct"/>
          </w:tcPr>
          <w:p w14:paraId="2B3B1C78" w14:textId="77777777" w:rsidR="007708A5" w:rsidRPr="007708A5" w:rsidRDefault="007708A5" w:rsidP="009C5A87">
            <w:pPr>
              <w:pStyle w:val="Table-NumberList"/>
              <w:numPr>
                <w:ilvl w:val="0"/>
                <w:numId w:val="43"/>
              </w:numPr>
              <w:ind w:left="306" w:hanging="306"/>
            </w:pPr>
            <w:r w:rsidRPr="007708A5">
              <w:t>Staff notified of intended time/date/location/radio channel</w:t>
            </w:r>
          </w:p>
        </w:tc>
        <w:tc>
          <w:tcPr>
            <w:tcW w:w="313" w:type="pct"/>
          </w:tcPr>
          <w:p w14:paraId="15BFDEAB" w14:textId="77777777" w:rsidR="007708A5" w:rsidRPr="007708A5" w:rsidRDefault="00000000" w:rsidP="007708A5">
            <w:sdt>
              <w:sdtPr>
                <w:id w:val="-128765774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7CCE0D00" w14:textId="77777777" w:rsidR="007708A5" w:rsidRPr="007708A5" w:rsidRDefault="00000000" w:rsidP="007708A5">
            <w:sdt>
              <w:sdtPr>
                <w:id w:val="8186418"/>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6D1864B1" w14:textId="77777777" w:rsidTr="00A5750A">
        <w:trPr>
          <w:tblHeader w:val="0"/>
        </w:trPr>
        <w:tc>
          <w:tcPr>
            <w:tcW w:w="4378" w:type="pct"/>
          </w:tcPr>
          <w:p w14:paraId="2C379CC3" w14:textId="77777777" w:rsidR="007708A5" w:rsidRPr="007708A5" w:rsidRDefault="007708A5" w:rsidP="009C5A87">
            <w:pPr>
              <w:pStyle w:val="Table-NumberList"/>
            </w:pPr>
            <w:r w:rsidRPr="007708A5">
              <w:t>Third parties/members of the public consulted/notified if not in clear area of at least 4x safety zone.</w:t>
            </w:r>
          </w:p>
        </w:tc>
        <w:tc>
          <w:tcPr>
            <w:tcW w:w="313" w:type="pct"/>
          </w:tcPr>
          <w:p w14:paraId="6C85A7F9" w14:textId="77777777" w:rsidR="007708A5" w:rsidRPr="007708A5" w:rsidRDefault="00000000" w:rsidP="007708A5">
            <w:sdt>
              <w:sdtPr>
                <w:id w:val="-178056322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5E89F211" w14:textId="77777777" w:rsidR="007708A5" w:rsidRPr="007708A5" w:rsidRDefault="00000000" w:rsidP="007708A5">
            <w:sdt>
              <w:sdtPr>
                <w:id w:val="-744039104"/>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5DD44396" w14:textId="77777777" w:rsidTr="00A5750A">
        <w:trPr>
          <w:tblHeader w:val="0"/>
        </w:trPr>
        <w:tc>
          <w:tcPr>
            <w:tcW w:w="4378" w:type="pct"/>
          </w:tcPr>
          <w:p w14:paraId="5BDBD76E" w14:textId="77777777" w:rsidR="007708A5" w:rsidRPr="007708A5" w:rsidRDefault="007708A5" w:rsidP="009C5A87">
            <w:pPr>
              <w:pStyle w:val="Table-NumberList"/>
            </w:pPr>
            <w:r w:rsidRPr="007708A5">
              <w:t>Access to bench clear and the Authority to Load inspection completed.</w:t>
            </w:r>
          </w:p>
        </w:tc>
        <w:tc>
          <w:tcPr>
            <w:tcW w:w="313" w:type="pct"/>
          </w:tcPr>
          <w:p w14:paraId="1BE47DFD" w14:textId="77777777" w:rsidR="007708A5" w:rsidRPr="007708A5" w:rsidRDefault="00000000" w:rsidP="007708A5">
            <w:sdt>
              <w:sdtPr>
                <w:id w:val="-243423756"/>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27C22363" w14:textId="77777777" w:rsidR="007708A5" w:rsidRPr="007708A5" w:rsidRDefault="00000000" w:rsidP="007708A5">
            <w:sdt>
              <w:sdtPr>
                <w:id w:val="1800647755"/>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58DB774" w14:textId="77777777" w:rsidTr="00A5750A">
        <w:trPr>
          <w:tblHeader w:val="0"/>
        </w:trPr>
        <w:tc>
          <w:tcPr>
            <w:tcW w:w="4378" w:type="pct"/>
          </w:tcPr>
          <w:p w14:paraId="3331BB4B" w14:textId="77777777" w:rsidR="007708A5" w:rsidRPr="007708A5" w:rsidRDefault="007708A5" w:rsidP="009C5A87">
            <w:pPr>
              <w:pStyle w:val="Table-NumberList"/>
            </w:pPr>
            <w:r w:rsidRPr="007708A5">
              <w:t>There are no known geological changes or faults that may impact on the blast?</w:t>
            </w:r>
          </w:p>
        </w:tc>
        <w:tc>
          <w:tcPr>
            <w:tcW w:w="313" w:type="pct"/>
          </w:tcPr>
          <w:p w14:paraId="15EAF202" w14:textId="77777777" w:rsidR="007708A5" w:rsidRPr="007708A5" w:rsidRDefault="00000000" w:rsidP="007708A5">
            <w:sdt>
              <w:sdtPr>
                <w:id w:val="-169283490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7152EE52" w14:textId="77777777" w:rsidR="007708A5" w:rsidRPr="007708A5" w:rsidRDefault="00000000" w:rsidP="007708A5">
            <w:sdt>
              <w:sdtPr>
                <w:id w:val="-1417855550"/>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FB9A735" w14:textId="77777777" w:rsidTr="00A5750A">
        <w:trPr>
          <w:tblHeader w:val="0"/>
        </w:trPr>
        <w:tc>
          <w:tcPr>
            <w:tcW w:w="4378" w:type="pct"/>
          </w:tcPr>
          <w:p w14:paraId="78C393C3" w14:textId="77777777" w:rsidR="007708A5" w:rsidRPr="007708A5" w:rsidRDefault="007708A5" w:rsidP="009C5A87">
            <w:pPr>
              <w:pStyle w:val="Table-NumberList"/>
            </w:pPr>
            <w:r w:rsidRPr="007708A5">
              <w:t>Drill log and bore track results reviewed and discussed with driller?</w:t>
            </w:r>
          </w:p>
        </w:tc>
        <w:tc>
          <w:tcPr>
            <w:tcW w:w="313" w:type="pct"/>
          </w:tcPr>
          <w:p w14:paraId="020889A5" w14:textId="77777777" w:rsidR="007708A5" w:rsidRPr="007708A5" w:rsidRDefault="00000000" w:rsidP="007708A5">
            <w:sdt>
              <w:sdtPr>
                <w:id w:val="1534455244"/>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1C951E57" w14:textId="77777777" w:rsidR="007708A5" w:rsidRPr="007708A5" w:rsidRDefault="00000000" w:rsidP="007708A5">
            <w:sdt>
              <w:sdtPr>
                <w:id w:val="256945859"/>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0FD04A19" w14:textId="77777777" w:rsidTr="00A5750A">
        <w:trPr>
          <w:tblHeader w:val="0"/>
        </w:trPr>
        <w:tc>
          <w:tcPr>
            <w:tcW w:w="4378" w:type="pct"/>
          </w:tcPr>
          <w:p w14:paraId="30505E31" w14:textId="77777777" w:rsidR="007708A5" w:rsidRPr="007708A5" w:rsidRDefault="007708A5" w:rsidP="009C5A87">
            <w:pPr>
              <w:pStyle w:val="Table-NumberList"/>
            </w:pPr>
            <w:r w:rsidRPr="007708A5">
              <w:t>Design burden was __________________________m?</w:t>
            </w:r>
          </w:p>
          <w:p w14:paraId="163A51A6" w14:textId="29AE80E4" w:rsidR="007708A5" w:rsidRPr="007708A5" w:rsidRDefault="007708A5" w:rsidP="009C5A87">
            <w:pPr>
              <w:pStyle w:val="Table-NumberList"/>
            </w:pPr>
            <w:r w:rsidRPr="007708A5">
              <w:t>Minimum burden of front face holes after bore</w:t>
            </w:r>
            <w:r w:rsidR="00E611B6">
              <w:t xml:space="preserve"> t</w:t>
            </w:r>
            <w:r w:rsidRPr="007708A5">
              <w:t xml:space="preserve">racking is   __________________m?  </w:t>
            </w:r>
          </w:p>
          <w:p w14:paraId="565B0A98" w14:textId="77777777" w:rsidR="007708A5" w:rsidRPr="007708A5" w:rsidRDefault="007708A5" w:rsidP="009C5A87">
            <w:pPr>
              <w:pStyle w:val="Table-NumberList"/>
            </w:pPr>
            <w:r w:rsidRPr="007708A5">
              <w:t>Is the actual burden consistent with design burden?</w:t>
            </w:r>
          </w:p>
          <w:p w14:paraId="7DB25962" w14:textId="77777777" w:rsidR="007708A5" w:rsidRPr="007708A5" w:rsidRDefault="007708A5" w:rsidP="009C5A87">
            <w:pPr>
              <w:pStyle w:val="Table-NumberList"/>
            </w:pPr>
            <w:r w:rsidRPr="007708A5">
              <w:rPr>
                <w:rStyle w:val="ImportantSafetyInformation"/>
              </w:rPr>
              <w:t>IF NOT BORE TRACKED AND YOU CANNOT ANSWER THIS, RQM SIGN OFF IS NEEDED.</w:t>
            </w:r>
          </w:p>
        </w:tc>
        <w:tc>
          <w:tcPr>
            <w:tcW w:w="313" w:type="pct"/>
          </w:tcPr>
          <w:p w14:paraId="3E1C0195" w14:textId="77777777" w:rsidR="007708A5" w:rsidRPr="007708A5" w:rsidRDefault="007708A5" w:rsidP="007708A5"/>
          <w:p w14:paraId="53758A11" w14:textId="77777777" w:rsidR="007708A5" w:rsidRPr="007708A5" w:rsidRDefault="007708A5" w:rsidP="007708A5"/>
          <w:p w14:paraId="5F3E9F51" w14:textId="77777777" w:rsidR="007708A5" w:rsidRPr="007708A5" w:rsidRDefault="007708A5" w:rsidP="007708A5"/>
          <w:p w14:paraId="0072CAE9" w14:textId="77777777" w:rsidR="007708A5" w:rsidRPr="007708A5" w:rsidRDefault="00000000" w:rsidP="007708A5">
            <w:sdt>
              <w:sdtPr>
                <w:id w:val="-111967862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4EDEF003" w14:textId="77777777" w:rsidR="007708A5" w:rsidRPr="007708A5" w:rsidRDefault="007708A5" w:rsidP="007708A5"/>
          <w:p w14:paraId="59AA72BD" w14:textId="77777777" w:rsidR="007708A5" w:rsidRPr="007708A5" w:rsidRDefault="007708A5" w:rsidP="007708A5"/>
          <w:p w14:paraId="7B00A52F" w14:textId="77777777" w:rsidR="007708A5" w:rsidRPr="007708A5" w:rsidRDefault="007708A5" w:rsidP="007708A5"/>
          <w:p w14:paraId="62CDE4D2" w14:textId="77777777" w:rsidR="007708A5" w:rsidRPr="007708A5" w:rsidRDefault="00000000" w:rsidP="007708A5">
            <w:sdt>
              <w:sdtPr>
                <w:id w:val="50672823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r>
      <w:tr w:rsidR="007708A5" w:rsidRPr="008710B9" w14:paraId="22CE87C2" w14:textId="77777777" w:rsidTr="00A5750A">
        <w:trPr>
          <w:tblHeader w:val="0"/>
        </w:trPr>
        <w:tc>
          <w:tcPr>
            <w:tcW w:w="4378" w:type="pct"/>
          </w:tcPr>
          <w:p w14:paraId="44B75395" w14:textId="77777777" w:rsidR="007708A5" w:rsidRPr="007708A5" w:rsidRDefault="007708A5" w:rsidP="009C5A87">
            <w:pPr>
              <w:pStyle w:val="Table-NumberList"/>
            </w:pPr>
            <w:r w:rsidRPr="007708A5">
              <w:t>Can a safety factor 4x be achieved for personnel on site when shot is in line of sight of the firing position? If no, contact the RQM for permission.</w:t>
            </w:r>
          </w:p>
        </w:tc>
        <w:tc>
          <w:tcPr>
            <w:tcW w:w="313" w:type="pct"/>
          </w:tcPr>
          <w:p w14:paraId="480E654D" w14:textId="77777777" w:rsidR="007708A5" w:rsidRPr="007708A5" w:rsidRDefault="00000000" w:rsidP="007708A5">
            <w:sdt>
              <w:sdtPr>
                <w:id w:val="125046668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6B512392" w14:textId="77777777" w:rsidR="007708A5" w:rsidRPr="007708A5" w:rsidRDefault="00000000" w:rsidP="007708A5">
            <w:sdt>
              <w:sdtPr>
                <w:id w:val="1084726635"/>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3831BB7B" w14:textId="77777777" w:rsidTr="00A5750A">
        <w:trPr>
          <w:tblHeader w:val="0"/>
        </w:trPr>
        <w:tc>
          <w:tcPr>
            <w:tcW w:w="5000" w:type="pct"/>
            <w:gridSpan w:val="3"/>
          </w:tcPr>
          <w:p w14:paraId="683AF0B8" w14:textId="77777777" w:rsidR="007708A5" w:rsidRPr="007708A5" w:rsidRDefault="007708A5" w:rsidP="009C5A87">
            <w:pPr>
              <w:pStyle w:val="Table-NumberList"/>
            </w:pPr>
            <w:r w:rsidRPr="007708A5">
              <w:lastRenderedPageBreak/>
              <w:t>Safe location distance for personnel on site is _________________________ m</w:t>
            </w:r>
          </w:p>
        </w:tc>
      </w:tr>
      <w:tr w:rsidR="007708A5" w:rsidRPr="008710B9" w14:paraId="7212C656" w14:textId="77777777" w:rsidTr="00A5750A">
        <w:trPr>
          <w:tblHeader w:val="0"/>
        </w:trPr>
        <w:tc>
          <w:tcPr>
            <w:tcW w:w="5000" w:type="pct"/>
            <w:gridSpan w:val="3"/>
          </w:tcPr>
          <w:p w14:paraId="66F22217" w14:textId="77777777" w:rsidR="007708A5" w:rsidRPr="007708A5" w:rsidRDefault="007708A5" w:rsidP="009C5A87">
            <w:pPr>
              <w:pStyle w:val="Table-NumberList"/>
            </w:pPr>
            <w:r w:rsidRPr="007708A5">
              <w:t>Safe location distance for plant/equipment/vehicles  is _________________________ m</w:t>
            </w:r>
          </w:p>
        </w:tc>
      </w:tr>
      <w:tr w:rsidR="007708A5" w:rsidRPr="008710B9" w14:paraId="5B7B6EDB" w14:textId="77777777" w:rsidTr="00A5750A">
        <w:trPr>
          <w:tblHeader w:val="0"/>
        </w:trPr>
        <w:tc>
          <w:tcPr>
            <w:tcW w:w="4378" w:type="pct"/>
          </w:tcPr>
          <w:p w14:paraId="554FC65B" w14:textId="77777777" w:rsidR="007708A5" w:rsidRPr="007708A5" w:rsidRDefault="007708A5" w:rsidP="009C5A87">
            <w:pPr>
              <w:pStyle w:val="Table-NumberList"/>
            </w:pPr>
            <w:r w:rsidRPr="007708A5">
              <w:t>Firing direction understood</w:t>
            </w:r>
          </w:p>
        </w:tc>
        <w:tc>
          <w:tcPr>
            <w:tcW w:w="313" w:type="pct"/>
          </w:tcPr>
          <w:p w14:paraId="7079674C" w14:textId="77777777" w:rsidR="007708A5" w:rsidRPr="007708A5" w:rsidRDefault="00000000" w:rsidP="007708A5">
            <w:sdt>
              <w:sdtPr>
                <w:id w:val="-172443351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7C7CD16E" w14:textId="77777777" w:rsidR="007708A5" w:rsidRPr="007708A5" w:rsidRDefault="00000000" w:rsidP="007708A5">
            <w:sdt>
              <w:sdtPr>
                <w:id w:val="-152532494"/>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595FDD25" w14:textId="77777777" w:rsidTr="00A5750A">
        <w:trPr>
          <w:tblHeader w:val="0"/>
        </w:trPr>
        <w:tc>
          <w:tcPr>
            <w:tcW w:w="4378" w:type="pct"/>
          </w:tcPr>
          <w:p w14:paraId="2958B82D" w14:textId="77777777" w:rsidR="007708A5" w:rsidRPr="007708A5" w:rsidRDefault="007708A5" w:rsidP="009C5A87">
            <w:pPr>
              <w:pStyle w:val="Table-NumberList"/>
            </w:pPr>
            <w:r w:rsidRPr="007708A5">
              <w:t xml:space="preserve">Have the blast monitors been set up? </w:t>
            </w:r>
          </w:p>
          <w:p w14:paraId="4B9E7069" w14:textId="77777777" w:rsidR="007708A5" w:rsidRPr="007708A5" w:rsidRDefault="007708A5" w:rsidP="009C5A87">
            <w:pPr>
              <w:pStyle w:val="Table-NumberList"/>
              <w:numPr>
                <w:ilvl w:val="0"/>
                <w:numId w:val="0"/>
              </w:numPr>
              <w:ind w:left="318"/>
            </w:pPr>
            <w:r w:rsidRPr="007708A5">
              <w:t>How many?</w:t>
            </w:r>
          </w:p>
        </w:tc>
        <w:tc>
          <w:tcPr>
            <w:tcW w:w="313" w:type="pct"/>
          </w:tcPr>
          <w:p w14:paraId="184B52B9" w14:textId="77777777" w:rsidR="007708A5" w:rsidRPr="007708A5" w:rsidRDefault="00000000" w:rsidP="007708A5">
            <w:sdt>
              <w:sdtPr>
                <w:id w:val="-175119346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1CB1503C" w14:textId="77777777" w:rsidR="007708A5" w:rsidRPr="007708A5" w:rsidRDefault="00000000" w:rsidP="007708A5">
            <w:sdt>
              <w:sdtPr>
                <w:id w:val="-1478374126"/>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BBD381E" w14:textId="77777777" w:rsidTr="00A5750A">
        <w:trPr>
          <w:tblHeader w:val="0"/>
        </w:trPr>
        <w:tc>
          <w:tcPr>
            <w:tcW w:w="4378" w:type="pct"/>
          </w:tcPr>
          <w:p w14:paraId="4DB3BBFE" w14:textId="77777777" w:rsidR="007708A5" w:rsidRPr="007708A5" w:rsidRDefault="007708A5" w:rsidP="009C5A87">
            <w:pPr>
              <w:pStyle w:val="Table-NumberList"/>
            </w:pPr>
            <w:r w:rsidRPr="007708A5">
              <w:t>Site Plan completed with and discussed with Permit Issuer.  (attached on completion):</w:t>
            </w:r>
          </w:p>
        </w:tc>
        <w:tc>
          <w:tcPr>
            <w:tcW w:w="313" w:type="pct"/>
          </w:tcPr>
          <w:p w14:paraId="033FDA2A" w14:textId="77777777" w:rsidR="007708A5" w:rsidRPr="007708A5" w:rsidRDefault="007708A5" w:rsidP="007708A5"/>
        </w:tc>
        <w:tc>
          <w:tcPr>
            <w:tcW w:w="309" w:type="pct"/>
          </w:tcPr>
          <w:p w14:paraId="43A13D66" w14:textId="77777777" w:rsidR="007708A5" w:rsidRPr="007708A5" w:rsidRDefault="007708A5" w:rsidP="007708A5"/>
        </w:tc>
      </w:tr>
      <w:tr w:rsidR="007708A5" w:rsidRPr="008710B9" w14:paraId="752E7C7D" w14:textId="77777777" w:rsidTr="00A5750A">
        <w:trPr>
          <w:tblHeader w:val="0"/>
        </w:trPr>
        <w:tc>
          <w:tcPr>
            <w:tcW w:w="4378" w:type="pct"/>
          </w:tcPr>
          <w:p w14:paraId="451E9B02" w14:textId="77777777" w:rsidR="007708A5" w:rsidRPr="007708A5" w:rsidRDefault="007708A5" w:rsidP="009C5A87">
            <w:pPr>
              <w:pStyle w:val="Table-BulletListLeftAligned"/>
            </w:pPr>
            <w:r w:rsidRPr="007708A5">
              <w:t>Blast Locations</w:t>
            </w:r>
          </w:p>
        </w:tc>
        <w:tc>
          <w:tcPr>
            <w:tcW w:w="313" w:type="pct"/>
          </w:tcPr>
          <w:p w14:paraId="422D79D6" w14:textId="77777777" w:rsidR="007708A5" w:rsidRPr="007708A5" w:rsidRDefault="00000000" w:rsidP="007708A5">
            <w:sdt>
              <w:sdtPr>
                <w:id w:val="1581019340"/>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65A7E5F9" w14:textId="77777777" w:rsidR="007708A5" w:rsidRPr="007708A5" w:rsidRDefault="00000000" w:rsidP="007708A5">
            <w:sdt>
              <w:sdtPr>
                <w:id w:val="-1005121897"/>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0803861B" w14:textId="77777777" w:rsidTr="00A5750A">
        <w:trPr>
          <w:tblHeader w:val="0"/>
        </w:trPr>
        <w:tc>
          <w:tcPr>
            <w:tcW w:w="4378" w:type="pct"/>
          </w:tcPr>
          <w:p w14:paraId="136AAAFE" w14:textId="77777777" w:rsidR="007708A5" w:rsidRPr="007708A5" w:rsidRDefault="007708A5" w:rsidP="009C5A87">
            <w:pPr>
              <w:pStyle w:val="Table-BulletListLeftAligned"/>
            </w:pPr>
            <w:r w:rsidRPr="007708A5">
              <w:t>Guard locations</w:t>
            </w:r>
          </w:p>
        </w:tc>
        <w:tc>
          <w:tcPr>
            <w:tcW w:w="313" w:type="pct"/>
          </w:tcPr>
          <w:p w14:paraId="7E2E952E" w14:textId="77777777" w:rsidR="007708A5" w:rsidRPr="007708A5" w:rsidRDefault="00000000" w:rsidP="007708A5">
            <w:sdt>
              <w:sdtPr>
                <w:id w:val="2016719691"/>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5C1E0DC8" w14:textId="77777777" w:rsidR="007708A5" w:rsidRPr="007708A5" w:rsidRDefault="00000000" w:rsidP="007708A5">
            <w:sdt>
              <w:sdtPr>
                <w:id w:val="2034219283"/>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527CB7D0" w14:textId="77777777" w:rsidTr="00A5750A">
        <w:trPr>
          <w:tblHeader w:val="0"/>
        </w:trPr>
        <w:tc>
          <w:tcPr>
            <w:tcW w:w="4378" w:type="pct"/>
          </w:tcPr>
          <w:p w14:paraId="0A3C6220" w14:textId="77777777" w:rsidR="007708A5" w:rsidRPr="007708A5" w:rsidRDefault="007708A5" w:rsidP="009C5A87">
            <w:pPr>
              <w:pStyle w:val="Table-BulletListLeftAligned"/>
            </w:pPr>
            <w:r w:rsidRPr="007708A5">
              <w:t>Safe firing position</w:t>
            </w:r>
          </w:p>
        </w:tc>
        <w:tc>
          <w:tcPr>
            <w:tcW w:w="313" w:type="pct"/>
          </w:tcPr>
          <w:p w14:paraId="498D0E76" w14:textId="77777777" w:rsidR="007708A5" w:rsidRPr="007708A5" w:rsidRDefault="00000000" w:rsidP="007708A5">
            <w:sdt>
              <w:sdtPr>
                <w:id w:val="-606427332"/>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43709E7B" w14:textId="77777777" w:rsidR="007708A5" w:rsidRPr="007708A5" w:rsidRDefault="00000000" w:rsidP="007708A5">
            <w:sdt>
              <w:sdtPr>
                <w:id w:val="-424184361"/>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7BFF05D9" w14:textId="77777777" w:rsidTr="00A5750A">
        <w:trPr>
          <w:tblHeader w:val="0"/>
        </w:trPr>
        <w:tc>
          <w:tcPr>
            <w:tcW w:w="4378" w:type="pct"/>
          </w:tcPr>
          <w:p w14:paraId="15A48C51" w14:textId="77777777" w:rsidR="007708A5" w:rsidRPr="007708A5" w:rsidRDefault="007708A5" w:rsidP="009C5A87">
            <w:pPr>
              <w:pStyle w:val="Table-BulletListLeftAligned"/>
            </w:pPr>
            <w:r w:rsidRPr="007708A5">
              <w:t>Exclusion zones</w:t>
            </w:r>
          </w:p>
        </w:tc>
        <w:tc>
          <w:tcPr>
            <w:tcW w:w="313" w:type="pct"/>
          </w:tcPr>
          <w:p w14:paraId="64A7CC86" w14:textId="77777777" w:rsidR="007708A5" w:rsidRPr="007708A5" w:rsidRDefault="00000000" w:rsidP="007708A5">
            <w:sdt>
              <w:sdtPr>
                <w:id w:val="203607468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145E2D5D" w14:textId="77777777" w:rsidR="007708A5" w:rsidRPr="007708A5" w:rsidRDefault="00000000" w:rsidP="007708A5">
            <w:sdt>
              <w:sdtPr>
                <w:id w:val="624659254"/>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65189EFF" w14:textId="77777777" w:rsidTr="00A5750A">
        <w:trPr>
          <w:tblHeader w:val="0"/>
        </w:trPr>
        <w:tc>
          <w:tcPr>
            <w:tcW w:w="4378" w:type="pct"/>
          </w:tcPr>
          <w:p w14:paraId="01905776" w14:textId="77777777" w:rsidR="007708A5" w:rsidRPr="007708A5" w:rsidRDefault="007708A5" w:rsidP="009C5A87">
            <w:pPr>
              <w:pStyle w:val="Table-NumberList"/>
            </w:pPr>
            <w:r w:rsidRPr="007708A5">
              <w:t>Are holes below or equal to their Maximum Instantaneous Design Charge?  If no, note the numbers and comment</w:t>
            </w:r>
          </w:p>
          <w:p w14:paraId="197806A3" w14:textId="77777777" w:rsidR="007708A5" w:rsidRPr="007708A5" w:rsidRDefault="007708A5" w:rsidP="009C5A87">
            <w:pPr>
              <w:pStyle w:val="Table-NumberList"/>
              <w:numPr>
                <w:ilvl w:val="0"/>
                <w:numId w:val="0"/>
              </w:numPr>
              <w:ind w:left="318"/>
            </w:pPr>
          </w:p>
          <w:p w14:paraId="2CA35A9B" w14:textId="77777777" w:rsidR="007708A5" w:rsidRPr="007708A5" w:rsidRDefault="007708A5" w:rsidP="009C5A87">
            <w:pPr>
              <w:pStyle w:val="Table-NumberList"/>
              <w:numPr>
                <w:ilvl w:val="0"/>
                <w:numId w:val="0"/>
              </w:numPr>
              <w:ind w:left="318"/>
            </w:pPr>
          </w:p>
          <w:p w14:paraId="11D7C4EA" w14:textId="77777777" w:rsidR="007708A5" w:rsidRPr="007708A5" w:rsidRDefault="007708A5" w:rsidP="009C5A87">
            <w:pPr>
              <w:pStyle w:val="Table-NumberList"/>
              <w:numPr>
                <w:ilvl w:val="0"/>
                <w:numId w:val="0"/>
              </w:numPr>
              <w:ind w:left="318"/>
            </w:pPr>
          </w:p>
        </w:tc>
        <w:tc>
          <w:tcPr>
            <w:tcW w:w="313" w:type="pct"/>
          </w:tcPr>
          <w:p w14:paraId="1DAA039D" w14:textId="77777777" w:rsidR="007708A5" w:rsidRPr="007708A5" w:rsidRDefault="00000000" w:rsidP="007708A5">
            <w:sdt>
              <w:sdtPr>
                <w:id w:val="-1626379276"/>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1E595B84" w14:textId="77777777" w:rsidR="007708A5" w:rsidRPr="007708A5" w:rsidRDefault="00000000" w:rsidP="007708A5">
            <w:sdt>
              <w:sdtPr>
                <w:id w:val="-1166318675"/>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3069B83D" w14:textId="77777777" w:rsidTr="00A5750A">
        <w:trPr>
          <w:tblHeader w:val="0"/>
        </w:trPr>
        <w:tc>
          <w:tcPr>
            <w:tcW w:w="4378" w:type="pct"/>
          </w:tcPr>
          <w:p w14:paraId="7C987C21" w14:textId="77777777" w:rsidR="007708A5" w:rsidRPr="007708A5" w:rsidRDefault="007708A5" w:rsidP="007708A5">
            <w:pPr>
              <w:pStyle w:val="TableHeading-LeftAligned"/>
            </w:pPr>
            <w:r w:rsidRPr="007708A5">
              <w:t>Final Checks before blasting</w:t>
            </w:r>
          </w:p>
        </w:tc>
        <w:tc>
          <w:tcPr>
            <w:tcW w:w="313" w:type="pct"/>
          </w:tcPr>
          <w:p w14:paraId="00DEFE45" w14:textId="77777777" w:rsidR="007708A5" w:rsidRPr="007708A5" w:rsidRDefault="007708A5" w:rsidP="007708A5"/>
        </w:tc>
        <w:tc>
          <w:tcPr>
            <w:tcW w:w="309" w:type="pct"/>
          </w:tcPr>
          <w:p w14:paraId="05CD4F59" w14:textId="77777777" w:rsidR="007708A5" w:rsidRPr="007708A5" w:rsidRDefault="007708A5" w:rsidP="007708A5"/>
        </w:tc>
      </w:tr>
      <w:tr w:rsidR="007708A5" w:rsidRPr="008710B9" w14:paraId="5281650B" w14:textId="77777777" w:rsidTr="00A5750A">
        <w:trPr>
          <w:tblHeader w:val="0"/>
        </w:trPr>
        <w:tc>
          <w:tcPr>
            <w:tcW w:w="4378" w:type="pct"/>
          </w:tcPr>
          <w:p w14:paraId="62CDD641" w14:textId="77777777" w:rsidR="007708A5" w:rsidRPr="007708A5" w:rsidRDefault="007708A5" w:rsidP="009C5A87">
            <w:pPr>
              <w:pStyle w:val="Table-NumberList"/>
            </w:pPr>
            <w:r w:rsidRPr="007708A5">
              <w:t xml:space="preserve">Shotfirer in the established firing position, not in line of sight of the blast.  </w:t>
            </w:r>
          </w:p>
          <w:p w14:paraId="0DA17137" w14:textId="77777777" w:rsidR="007708A5" w:rsidRPr="007708A5" w:rsidRDefault="007708A5" w:rsidP="009C5A87">
            <w:pPr>
              <w:pStyle w:val="Table-NumberList"/>
            </w:pPr>
            <w:r w:rsidRPr="007708A5">
              <w:t>If no, must be approved by RedBull Powder Company Operations Manager and RWM</w:t>
            </w:r>
          </w:p>
        </w:tc>
        <w:tc>
          <w:tcPr>
            <w:tcW w:w="313" w:type="pct"/>
          </w:tcPr>
          <w:p w14:paraId="058114DD" w14:textId="77777777" w:rsidR="007708A5" w:rsidRPr="007708A5" w:rsidRDefault="00000000" w:rsidP="007708A5">
            <w:sdt>
              <w:sdtPr>
                <w:id w:val="52435793"/>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440A1982" w14:textId="77777777" w:rsidR="007708A5" w:rsidRPr="007708A5" w:rsidRDefault="00000000" w:rsidP="007708A5">
            <w:sdt>
              <w:sdtPr>
                <w:id w:val="-1143652935"/>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34305FDB" w14:textId="77777777" w:rsidTr="00A5750A">
        <w:trPr>
          <w:tblHeader w:val="0"/>
        </w:trPr>
        <w:tc>
          <w:tcPr>
            <w:tcW w:w="4378" w:type="pct"/>
          </w:tcPr>
          <w:p w14:paraId="490E4883" w14:textId="77777777" w:rsidR="007708A5" w:rsidRPr="007708A5" w:rsidRDefault="007708A5" w:rsidP="009C5A87">
            <w:pPr>
              <w:pStyle w:val="Table-NumberList"/>
            </w:pPr>
            <w:r w:rsidRPr="007708A5">
              <w:t>Visitors/Contractors/Personnel/Plant/Equipment on site all accounted for and in agreed safety zone.</w:t>
            </w:r>
          </w:p>
        </w:tc>
        <w:tc>
          <w:tcPr>
            <w:tcW w:w="313" w:type="pct"/>
          </w:tcPr>
          <w:p w14:paraId="4400AA8C" w14:textId="77777777" w:rsidR="007708A5" w:rsidRPr="007708A5" w:rsidRDefault="00000000" w:rsidP="007708A5">
            <w:sdt>
              <w:sdtPr>
                <w:id w:val="-138632678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689B9858" w14:textId="77777777" w:rsidR="007708A5" w:rsidRPr="007708A5" w:rsidRDefault="00000000" w:rsidP="007708A5">
            <w:sdt>
              <w:sdtPr>
                <w:id w:val="-123850847"/>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185ACAA" w14:textId="77777777" w:rsidTr="00A5750A">
        <w:trPr>
          <w:tblHeader w:val="0"/>
        </w:trPr>
        <w:tc>
          <w:tcPr>
            <w:tcW w:w="4378" w:type="pct"/>
          </w:tcPr>
          <w:p w14:paraId="3EDA2003" w14:textId="77777777" w:rsidR="007708A5" w:rsidRPr="007708A5" w:rsidRDefault="007708A5" w:rsidP="009C5A87">
            <w:pPr>
              <w:pStyle w:val="Table-NumberList"/>
            </w:pPr>
            <w:r w:rsidRPr="007708A5">
              <w:t>Guards confirmed and in place to prevent accidental access to blast zone.</w:t>
            </w:r>
          </w:p>
        </w:tc>
        <w:tc>
          <w:tcPr>
            <w:tcW w:w="313" w:type="pct"/>
          </w:tcPr>
          <w:p w14:paraId="510AE98E" w14:textId="77777777" w:rsidR="007708A5" w:rsidRPr="007708A5" w:rsidRDefault="00000000" w:rsidP="007708A5">
            <w:sdt>
              <w:sdtPr>
                <w:id w:val="-21227790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2AAEDDF4" w14:textId="77777777" w:rsidR="007708A5" w:rsidRPr="007708A5" w:rsidRDefault="00000000" w:rsidP="007708A5">
            <w:sdt>
              <w:sdtPr>
                <w:id w:val="53751997"/>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365C48A" w14:textId="77777777" w:rsidTr="00A5750A">
        <w:trPr>
          <w:tblHeader w:val="0"/>
        </w:trPr>
        <w:tc>
          <w:tcPr>
            <w:tcW w:w="4378" w:type="pct"/>
          </w:tcPr>
          <w:p w14:paraId="503DB320" w14:textId="77777777" w:rsidR="007708A5" w:rsidRPr="007708A5" w:rsidRDefault="007708A5" w:rsidP="007708A5">
            <w:pPr>
              <w:pStyle w:val="TableHeading-LeftAligned"/>
            </w:pPr>
            <w:r w:rsidRPr="007708A5">
              <w:t>Post Blast Inspection</w:t>
            </w:r>
          </w:p>
        </w:tc>
        <w:tc>
          <w:tcPr>
            <w:tcW w:w="313" w:type="pct"/>
          </w:tcPr>
          <w:p w14:paraId="6A0DA365" w14:textId="77777777" w:rsidR="007708A5" w:rsidRPr="007708A5" w:rsidRDefault="007708A5" w:rsidP="007708A5"/>
        </w:tc>
        <w:tc>
          <w:tcPr>
            <w:tcW w:w="309" w:type="pct"/>
          </w:tcPr>
          <w:p w14:paraId="2842528D" w14:textId="77777777" w:rsidR="007708A5" w:rsidRPr="007708A5" w:rsidRDefault="007708A5" w:rsidP="007708A5"/>
        </w:tc>
      </w:tr>
      <w:tr w:rsidR="007708A5" w:rsidRPr="008E4CAE" w14:paraId="644DBD2D" w14:textId="77777777" w:rsidTr="00A5750A">
        <w:trPr>
          <w:tblHeader w:val="0"/>
        </w:trPr>
        <w:tc>
          <w:tcPr>
            <w:tcW w:w="4378" w:type="pct"/>
          </w:tcPr>
          <w:p w14:paraId="4231A964" w14:textId="77777777" w:rsidR="007708A5" w:rsidRPr="007708A5" w:rsidRDefault="007708A5" w:rsidP="009C5A87">
            <w:pPr>
              <w:pStyle w:val="Table-NumberList"/>
            </w:pPr>
            <w:r w:rsidRPr="007708A5">
              <w:t>Fumes and dust have settled and dissipated before entering</w:t>
            </w:r>
          </w:p>
        </w:tc>
        <w:tc>
          <w:tcPr>
            <w:tcW w:w="313" w:type="pct"/>
          </w:tcPr>
          <w:p w14:paraId="063C3135" w14:textId="77777777" w:rsidR="007708A5" w:rsidRPr="007708A5" w:rsidRDefault="00000000" w:rsidP="007708A5">
            <w:sdt>
              <w:sdtPr>
                <w:id w:val="-197320271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4E38637E" w14:textId="77777777" w:rsidR="007708A5" w:rsidRPr="007708A5" w:rsidRDefault="00000000" w:rsidP="007708A5">
            <w:sdt>
              <w:sdtPr>
                <w:id w:val="244320351"/>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4756EAE7" w14:textId="77777777" w:rsidTr="00A5750A">
        <w:trPr>
          <w:tblHeader w:val="0"/>
        </w:trPr>
        <w:tc>
          <w:tcPr>
            <w:tcW w:w="4378" w:type="pct"/>
          </w:tcPr>
          <w:p w14:paraId="155F507A" w14:textId="77777777" w:rsidR="007708A5" w:rsidRPr="007708A5" w:rsidRDefault="007708A5" w:rsidP="009C5A87">
            <w:pPr>
              <w:pStyle w:val="Table-NumberList"/>
            </w:pPr>
            <w:r w:rsidRPr="007708A5">
              <w:t>Faces inspected and deemed safe</w:t>
            </w:r>
          </w:p>
        </w:tc>
        <w:tc>
          <w:tcPr>
            <w:tcW w:w="313" w:type="pct"/>
          </w:tcPr>
          <w:p w14:paraId="049F05BB" w14:textId="77777777" w:rsidR="007708A5" w:rsidRPr="007708A5" w:rsidRDefault="00000000" w:rsidP="007708A5">
            <w:sdt>
              <w:sdtPr>
                <w:id w:val="-161050623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63AB8D41" w14:textId="77777777" w:rsidR="007708A5" w:rsidRPr="007708A5" w:rsidRDefault="00000000" w:rsidP="007708A5">
            <w:sdt>
              <w:sdtPr>
                <w:id w:val="-302234864"/>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1861E267" w14:textId="77777777" w:rsidTr="00A5750A">
        <w:trPr>
          <w:tblHeader w:val="0"/>
        </w:trPr>
        <w:tc>
          <w:tcPr>
            <w:tcW w:w="4378" w:type="pct"/>
          </w:tcPr>
          <w:p w14:paraId="6C7E7628" w14:textId="49A9C660" w:rsidR="007708A5" w:rsidRPr="007708A5" w:rsidRDefault="007708A5" w:rsidP="009C5A87">
            <w:pPr>
              <w:pStyle w:val="Table-NumberList"/>
            </w:pPr>
            <w:r w:rsidRPr="007708A5">
              <w:t>All holes have fired.</w:t>
            </w:r>
          </w:p>
        </w:tc>
        <w:tc>
          <w:tcPr>
            <w:tcW w:w="313" w:type="pct"/>
          </w:tcPr>
          <w:p w14:paraId="4A87DF5B" w14:textId="77777777" w:rsidR="007708A5" w:rsidRPr="007708A5" w:rsidRDefault="00000000" w:rsidP="007708A5">
            <w:sdt>
              <w:sdtPr>
                <w:id w:val="-188956732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59908597" w14:textId="77777777" w:rsidR="007708A5" w:rsidRPr="007708A5" w:rsidRDefault="00000000" w:rsidP="007708A5">
            <w:sdt>
              <w:sdtPr>
                <w:id w:val="938032269"/>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r w:rsidR="007708A5" w:rsidRPr="008710B9" w14:paraId="38BF21D3" w14:textId="77777777" w:rsidTr="00A5750A">
        <w:trPr>
          <w:tblHeader w:val="0"/>
        </w:trPr>
        <w:tc>
          <w:tcPr>
            <w:tcW w:w="4378" w:type="pct"/>
          </w:tcPr>
          <w:p w14:paraId="7E373626" w14:textId="77777777" w:rsidR="007708A5" w:rsidRPr="007708A5" w:rsidRDefault="007708A5" w:rsidP="009C5A87">
            <w:pPr>
              <w:pStyle w:val="Table-NumberList"/>
            </w:pPr>
            <w:r w:rsidRPr="007708A5">
              <w:t>All clear given to proceed with normal operations</w:t>
            </w:r>
          </w:p>
        </w:tc>
        <w:tc>
          <w:tcPr>
            <w:tcW w:w="313" w:type="pct"/>
          </w:tcPr>
          <w:p w14:paraId="27253A81" w14:textId="77777777" w:rsidR="007708A5" w:rsidRPr="007708A5" w:rsidRDefault="00000000" w:rsidP="007708A5">
            <w:sdt>
              <w:sdtPr>
                <w:id w:val="-129937016"/>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09" w:type="pct"/>
          </w:tcPr>
          <w:p w14:paraId="5A423383" w14:textId="77777777" w:rsidR="007708A5" w:rsidRPr="007708A5" w:rsidRDefault="00000000" w:rsidP="007708A5">
            <w:sdt>
              <w:sdtPr>
                <w:id w:val="-119154713"/>
                <w14:checkbox>
                  <w14:checked w14:val="0"/>
                  <w14:checkedState w14:val="2612" w14:font="MS Gothic"/>
                  <w14:uncheckedState w14:val="2610" w14:font="MS Gothic"/>
                </w14:checkbox>
              </w:sdtPr>
              <w:sdtContent>
                <w:r w:rsidR="007708A5" w:rsidRPr="007708A5">
                  <w:rPr>
                    <w:rFonts w:ascii="Segoe UI Symbol" w:hAnsi="Segoe UI Symbol" w:cs="Segoe UI Symbol"/>
                  </w:rPr>
                  <w:t>☐</w:t>
                </w:r>
              </w:sdtContent>
            </w:sdt>
          </w:p>
        </w:tc>
      </w:tr>
    </w:tbl>
    <w:p w14:paraId="1DAEE0F6" w14:textId="063FFA6E" w:rsidR="007708A5" w:rsidRPr="007708A5" w:rsidRDefault="007708A5" w:rsidP="007708A5">
      <w:pPr>
        <w:pStyle w:val="Heading1"/>
      </w:pPr>
      <w:r w:rsidRPr="007708A5">
        <w:t>Shotfirer Sign Off</w:t>
      </w:r>
    </w:p>
    <w:tbl>
      <w:tblPr>
        <w:tblStyle w:val="TableGridLight"/>
        <w:tblW w:w="5000" w:type="pct"/>
        <w:tblLook w:val="04A0" w:firstRow="1" w:lastRow="0" w:firstColumn="1" w:lastColumn="0" w:noHBand="0" w:noVBand="1"/>
      </w:tblPr>
      <w:tblGrid>
        <w:gridCol w:w="3211"/>
        <w:gridCol w:w="3210"/>
        <w:gridCol w:w="3208"/>
      </w:tblGrid>
      <w:tr w:rsidR="007708A5" w14:paraId="40C8A2C9" w14:textId="77777777" w:rsidTr="00A5750A">
        <w:trPr>
          <w:tblHeader w:val="0"/>
        </w:trPr>
        <w:tc>
          <w:tcPr>
            <w:tcW w:w="1667" w:type="pct"/>
          </w:tcPr>
          <w:p w14:paraId="5BE9FB6D" w14:textId="0C70F10E" w:rsidR="007708A5" w:rsidRDefault="007708A5" w:rsidP="007708A5">
            <w:pPr>
              <w:pStyle w:val="TableText-LeftAligned"/>
            </w:pPr>
            <w:bookmarkStart w:id="0" w:name="_Hlk3294265"/>
          </w:p>
          <w:p w14:paraId="63DC5C7B" w14:textId="77777777" w:rsidR="00A309C3" w:rsidRPr="007708A5" w:rsidRDefault="00A309C3" w:rsidP="007708A5">
            <w:pPr>
              <w:pStyle w:val="TableText-LeftAligned"/>
            </w:pPr>
          </w:p>
          <w:p w14:paraId="3A5F7CB5" w14:textId="77777777" w:rsidR="007708A5" w:rsidRPr="007708A5" w:rsidRDefault="007708A5" w:rsidP="007708A5">
            <w:pPr>
              <w:pStyle w:val="TableText-LeftAligned"/>
            </w:pPr>
            <w:r w:rsidRPr="007708A5">
              <w:t>Shotfirer Name</w:t>
            </w:r>
          </w:p>
        </w:tc>
        <w:tc>
          <w:tcPr>
            <w:tcW w:w="1667" w:type="pct"/>
          </w:tcPr>
          <w:p w14:paraId="7C400C1C" w14:textId="77777777" w:rsidR="007708A5" w:rsidRDefault="007708A5" w:rsidP="007708A5">
            <w:pPr>
              <w:pStyle w:val="TableText-LeftAligned"/>
            </w:pPr>
          </w:p>
          <w:p w14:paraId="1F8183E1" w14:textId="77777777" w:rsidR="00E611B6" w:rsidRPr="007708A5" w:rsidRDefault="00E611B6" w:rsidP="007708A5">
            <w:pPr>
              <w:pStyle w:val="TableText-LeftAligned"/>
            </w:pPr>
          </w:p>
          <w:p w14:paraId="401D7EA4" w14:textId="77777777" w:rsidR="007708A5" w:rsidRPr="007708A5" w:rsidRDefault="007708A5" w:rsidP="007708A5">
            <w:pPr>
              <w:pStyle w:val="TableText-LeftAligned"/>
            </w:pPr>
            <w:r w:rsidRPr="007708A5">
              <w:t>Signature</w:t>
            </w:r>
          </w:p>
        </w:tc>
        <w:tc>
          <w:tcPr>
            <w:tcW w:w="1667" w:type="pct"/>
          </w:tcPr>
          <w:p w14:paraId="469025C8" w14:textId="77777777" w:rsidR="007708A5" w:rsidRDefault="007708A5" w:rsidP="007708A5">
            <w:pPr>
              <w:pStyle w:val="TableText-LeftAligned"/>
            </w:pPr>
          </w:p>
          <w:p w14:paraId="0096C0E0" w14:textId="77777777" w:rsidR="00E611B6" w:rsidRPr="007708A5" w:rsidRDefault="00E611B6" w:rsidP="007708A5">
            <w:pPr>
              <w:pStyle w:val="TableText-LeftAligned"/>
            </w:pPr>
          </w:p>
          <w:p w14:paraId="23063915" w14:textId="77777777" w:rsidR="007708A5" w:rsidRPr="007708A5" w:rsidRDefault="007708A5" w:rsidP="007708A5">
            <w:pPr>
              <w:pStyle w:val="TableText-LeftAligned"/>
            </w:pPr>
            <w:r w:rsidRPr="007708A5">
              <w:t>Date</w:t>
            </w:r>
          </w:p>
        </w:tc>
      </w:tr>
      <w:bookmarkEnd w:id="0"/>
      <w:tr w:rsidR="007708A5" w14:paraId="624570C4" w14:textId="77777777" w:rsidTr="00A5750A">
        <w:trPr>
          <w:tblHeader w:val="0"/>
        </w:trPr>
        <w:tc>
          <w:tcPr>
            <w:tcW w:w="1667" w:type="pct"/>
          </w:tcPr>
          <w:p w14:paraId="6C19CFC9" w14:textId="17D4D5F2" w:rsidR="007708A5" w:rsidRDefault="007708A5" w:rsidP="007708A5">
            <w:pPr>
              <w:pStyle w:val="TableText-LeftAligned"/>
            </w:pPr>
          </w:p>
          <w:p w14:paraId="5B2050AC" w14:textId="77777777" w:rsidR="00A309C3" w:rsidRPr="007708A5" w:rsidRDefault="00A309C3" w:rsidP="007708A5">
            <w:pPr>
              <w:pStyle w:val="TableText-LeftAligned"/>
            </w:pPr>
          </w:p>
          <w:p w14:paraId="354538E6" w14:textId="77777777" w:rsidR="007708A5" w:rsidRPr="007708A5" w:rsidRDefault="007708A5" w:rsidP="007708A5">
            <w:pPr>
              <w:pStyle w:val="TableText-LeftAligned"/>
            </w:pPr>
            <w:r w:rsidRPr="007708A5">
              <w:t>Permit Issuer Name</w:t>
            </w:r>
          </w:p>
        </w:tc>
        <w:tc>
          <w:tcPr>
            <w:tcW w:w="1667" w:type="pct"/>
          </w:tcPr>
          <w:p w14:paraId="3BA4922B" w14:textId="77777777" w:rsidR="007708A5" w:rsidRDefault="007708A5" w:rsidP="007708A5">
            <w:pPr>
              <w:pStyle w:val="TableText-LeftAligned"/>
            </w:pPr>
          </w:p>
          <w:p w14:paraId="20E3677C" w14:textId="77777777" w:rsidR="00E611B6" w:rsidRPr="007708A5" w:rsidRDefault="00E611B6" w:rsidP="007708A5">
            <w:pPr>
              <w:pStyle w:val="TableText-LeftAligned"/>
            </w:pPr>
          </w:p>
          <w:p w14:paraId="33884175" w14:textId="77777777" w:rsidR="007708A5" w:rsidRPr="007708A5" w:rsidRDefault="007708A5" w:rsidP="007708A5">
            <w:pPr>
              <w:pStyle w:val="TableText-LeftAligned"/>
            </w:pPr>
            <w:r w:rsidRPr="007708A5">
              <w:t>Signature</w:t>
            </w:r>
          </w:p>
        </w:tc>
        <w:tc>
          <w:tcPr>
            <w:tcW w:w="1667" w:type="pct"/>
          </w:tcPr>
          <w:p w14:paraId="0D43E413" w14:textId="77777777" w:rsidR="007708A5" w:rsidRDefault="007708A5" w:rsidP="007708A5">
            <w:pPr>
              <w:pStyle w:val="TableText-LeftAligned"/>
            </w:pPr>
          </w:p>
          <w:p w14:paraId="68CBE249" w14:textId="77777777" w:rsidR="00E611B6" w:rsidRPr="007708A5" w:rsidRDefault="00E611B6" w:rsidP="007708A5">
            <w:pPr>
              <w:pStyle w:val="TableText-LeftAligned"/>
            </w:pPr>
          </w:p>
          <w:p w14:paraId="009153B8" w14:textId="77777777" w:rsidR="007708A5" w:rsidRPr="007708A5" w:rsidRDefault="007708A5" w:rsidP="007708A5">
            <w:pPr>
              <w:pStyle w:val="TableText-LeftAligned"/>
            </w:pPr>
            <w:r w:rsidRPr="007708A5">
              <w:t>Date</w:t>
            </w:r>
          </w:p>
        </w:tc>
      </w:tr>
    </w:tbl>
    <w:p w14:paraId="10ED3366" w14:textId="77777777" w:rsidR="007708A5" w:rsidRPr="007708A5" w:rsidRDefault="007708A5" w:rsidP="007708A5"/>
    <w:p w14:paraId="45F5E4E6" w14:textId="186D8F2E" w:rsidR="007708A5" w:rsidRPr="007708A5" w:rsidRDefault="007708A5" w:rsidP="007708A5">
      <w:pPr>
        <w:pStyle w:val="Heading1"/>
      </w:pPr>
      <w:r w:rsidRPr="007708A5">
        <w:lastRenderedPageBreak/>
        <w:t>Attachments or Tasks after completion of Permit</w:t>
      </w:r>
    </w:p>
    <w:tbl>
      <w:tblPr>
        <w:tblStyle w:val="TableGridLight"/>
        <w:tblW w:w="5000" w:type="pct"/>
        <w:tblLook w:val="0000" w:firstRow="0" w:lastRow="0" w:firstColumn="0" w:lastColumn="0" w:noHBand="0" w:noVBand="0"/>
      </w:tblPr>
      <w:tblGrid>
        <w:gridCol w:w="8217"/>
        <w:gridCol w:w="709"/>
        <w:gridCol w:w="703"/>
      </w:tblGrid>
      <w:tr w:rsidR="007708A5" w:rsidRPr="00673768" w14:paraId="47476275" w14:textId="34491339" w:rsidTr="00A5750A">
        <w:trPr>
          <w:tblHeader w:val="0"/>
        </w:trPr>
        <w:tc>
          <w:tcPr>
            <w:tcW w:w="4267" w:type="pct"/>
          </w:tcPr>
          <w:p w14:paraId="2309BA93" w14:textId="1F1CB4CD" w:rsidR="007708A5" w:rsidRPr="00E611B6" w:rsidRDefault="007708A5" w:rsidP="00E611B6">
            <w:pPr>
              <w:pStyle w:val="TableText-LeftAligned"/>
            </w:pPr>
            <w:r w:rsidRPr="00E611B6">
              <w:t>Blast monitoring (i.e. noise/vibration) received and results within tolerance.</w:t>
            </w:r>
          </w:p>
        </w:tc>
        <w:tc>
          <w:tcPr>
            <w:tcW w:w="368" w:type="pct"/>
          </w:tcPr>
          <w:p w14:paraId="63AAA7ED" w14:textId="0B89CCB5" w:rsidR="007708A5" w:rsidRPr="007708A5" w:rsidRDefault="00000000" w:rsidP="007708A5">
            <w:pPr>
              <w:pStyle w:val="TableText-LeftAligned"/>
            </w:pPr>
            <w:sdt>
              <w:sdtPr>
                <w:id w:val="1051733237"/>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65" w:type="pct"/>
          </w:tcPr>
          <w:p w14:paraId="72733118" w14:textId="00983D8E" w:rsidR="007708A5" w:rsidRPr="007708A5" w:rsidRDefault="00000000" w:rsidP="007708A5">
            <w:pPr>
              <w:pStyle w:val="TableText-LeftAligned"/>
            </w:pPr>
            <w:sdt>
              <w:sdtPr>
                <w:id w:val="212546989"/>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r>
      <w:tr w:rsidR="007708A5" w14:paraId="40A8270C" w14:textId="6D9F5DA0" w:rsidTr="00A5750A">
        <w:trPr>
          <w:tblHeader w:val="0"/>
        </w:trPr>
        <w:tc>
          <w:tcPr>
            <w:tcW w:w="4267" w:type="pct"/>
          </w:tcPr>
          <w:p w14:paraId="1899002B" w14:textId="408459B1" w:rsidR="007708A5" w:rsidRPr="00E611B6" w:rsidRDefault="007708A5" w:rsidP="00E611B6">
            <w:pPr>
              <w:pStyle w:val="TableText-LeftAligned"/>
            </w:pPr>
            <w:r w:rsidRPr="00E611B6">
              <w:t>Is the shot plan completed and attached?</w:t>
            </w:r>
          </w:p>
        </w:tc>
        <w:tc>
          <w:tcPr>
            <w:tcW w:w="368" w:type="pct"/>
          </w:tcPr>
          <w:p w14:paraId="002664BA" w14:textId="7ABC3B49" w:rsidR="007708A5" w:rsidRPr="007708A5" w:rsidRDefault="00000000" w:rsidP="007708A5">
            <w:pPr>
              <w:pStyle w:val="TableText-LeftAligned"/>
            </w:pPr>
            <w:sdt>
              <w:sdtPr>
                <w:id w:val="-688143458"/>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c>
          <w:tcPr>
            <w:tcW w:w="365" w:type="pct"/>
          </w:tcPr>
          <w:p w14:paraId="15D7C0A2" w14:textId="4732ADEB" w:rsidR="007708A5" w:rsidRPr="007708A5" w:rsidRDefault="00000000" w:rsidP="007708A5">
            <w:pPr>
              <w:pStyle w:val="TableText-LeftAligned"/>
            </w:pPr>
            <w:sdt>
              <w:sdtPr>
                <w:id w:val="1148630962"/>
                <w14:checkbox>
                  <w14:checked w14:val="0"/>
                  <w14:checkedState w14:val="00FE" w14:font="Wingdings"/>
                  <w14:uncheckedState w14:val="2610" w14:font="MS Gothic"/>
                </w14:checkbox>
              </w:sdtPr>
              <w:sdtContent>
                <w:r w:rsidR="007708A5" w:rsidRPr="007708A5">
                  <w:rPr>
                    <w:rFonts w:ascii="Segoe UI Symbol" w:hAnsi="Segoe UI Symbol" w:cs="Segoe UI Symbol"/>
                  </w:rPr>
                  <w:t>☐</w:t>
                </w:r>
              </w:sdtContent>
            </w:sdt>
          </w:p>
        </w:tc>
      </w:tr>
      <w:tr w:rsidR="007708A5" w14:paraId="4D6D03AD" w14:textId="39C4CED5" w:rsidTr="00A5750A">
        <w:trPr>
          <w:tblHeader w:val="0"/>
        </w:trPr>
        <w:tc>
          <w:tcPr>
            <w:tcW w:w="5000" w:type="pct"/>
            <w:gridSpan w:val="3"/>
          </w:tcPr>
          <w:p w14:paraId="4E3F9932" w14:textId="360F193B" w:rsidR="007708A5" w:rsidRPr="007708A5" w:rsidRDefault="007708A5" w:rsidP="007708A5">
            <w:pPr>
              <w:pStyle w:val="TableText-LeftAligned"/>
            </w:pPr>
            <w:r w:rsidRPr="007708A5">
              <w:t xml:space="preserve">Maximum distance rock landed from the blast?   ______________m.  Record in </w:t>
            </w:r>
            <w:r w:rsidR="00E611B6" w:rsidRPr="007708A5">
              <w:t>SharePoint</w:t>
            </w:r>
            <w:r w:rsidRPr="007708A5">
              <w:t xml:space="preserve"> on </w:t>
            </w:r>
            <w:hyperlink r:id="rId13" w:history="1">
              <w:r w:rsidRPr="007708A5">
                <w:rPr>
                  <w:rStyle w:val="Hyperlink"/>
                </w:rPr>
                <w:t>Rock Distances Spreadsheet</w:t>
              </w:r>
            </w:hyperlink>
          </w:p>
        </w:tc>
      </w:tr>
    </w:tbl>
    <w:p w14:paraId="0FA47B69" w14:textId="77777777" w:rsidR="007708A5" w:rsidRPr="007708A5" w:rsidRDefault="007708A5" w:rsidP="009C5A87">
      <w:pPr>
        <w:pStyle w:val="Table-NumberList"/>
        <w:numPr>
          <w:ilvl w:val="0"/>
          <w:numId w:val="0"/>
        </w:numPr>
        <w:ind w:left="318"/>
      </w:pPr>
    </w:p>
    <w:sectPr w:rsidR="007708A5" w:rsidRPr="007708A5" w:rsidSect="009C5A87">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F1621" w14:textId="77777777" w:rsidR="0038711F" w:rsidRPr="00112778" w:rsidRDefault="0038711F" w:rsidP="00112778">
      <w:r>
        <w:separator/>
      </w:r>
    </w:p>
  </w:endnote>
  <w:endnote w:type="continuationSeparator" w:id="0">
    <w:p w14:paraId="46964385" w14:textId="77777777" w:rsidR="0038711F" w:rsidRPr="00112778" w:rsidRDefault="0038711F" w:rsidP="00112778">
      <w:r>
        <w:continuationSeparator/>
      </w:r>
    </w:p>
  </w:endnote>
  <w:endnote w:type="continuationNotice" w:id="1">
    <w:p w14:paraId="2C8A4E4A" w14:textId="77777777" w:rsidR="0038711F" w:rsidRDefault="003871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422B" w14:textId="77777777" w:rsidR="00A5750A" w:rsidRDefault="00A5750A">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FB5E" w14:textId="27E32A52" w:rsidR="00A5750A" w:rsidRPr="00633351" w:rsidRDefault="00000000" w:rsidP="00633351">
    <w:pPr>
      <w:pStyle w:val="FooterText"/>
    </w:pPr>
    <w:sdt>
      <w:sdtPr>
        <w:alias w:val="Title"/>
        <w:tag w:val=""/>
        <w:id w:val="-194857624"/>
        <w:lock w:val="sdtContentLocked"/>
        <w:dataBinding w:prefixMappings="xmlns:ns0='http://purl.org/dc/elements/1.1/' xmlns:ns1='http://schemas.openxmlformats.org/package/2006/metadata/core-properties' " w:xpath="/ns1:coreProperties[1]/ns0:title[1]" w:storeItemID="{6C3C8BC8-F283-45AE-878A-BAB7291924A1}"/>
        <w:text/>
      </w:sdtPr>
      <w:sdtContent>
        <w:r w:rsidR="00A5750A">
          <w:t>PTW Marking, Drilling &amp; Blasting</w:t>
        </w:r>
      </w:sdtContent>
    </w:sdt>
    <w:r w:rsidR="00A5750A" w:rsidRPr="00633351">
      <w:tab/>
    </w:r>
    <w:r w:rsidR="009C5A87">
      <w:t xml:space="preserve">Next Review Date: </w:t>
    </w:r>
    <w:sdt>
      <w:sdtPr>
        <w:alias w:val="Next Review Date"/>
        <w:tag w:val="ReviewDate"/>
        <w:id w:val="-1310554952"/>
        <w:lock w:val="sdtContentLocked"/>
        <w:placeholder>
          <w:docPart w:val="006F7E8430BF4A2FBA6388ABDB7DCC14"/>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6-09-24T00:00:00Z">
          <w:dateFormat w:val="dd/MM/yyyy"/>
          <w:lid w:val="en-NZ"/>
          <w:storeMappedDataAs w:val="dateTime"/>
          <w:calendar w:val="gregorian"/>
        </w:date>
      </w:sdtPr>
      <w:sdtContent>
        <w:r w:rsidR="009C5A87">
          <w:t>24/09/2026</w:t>
        </w:r>
      </w:sdtContent>
    </w:sdt>
    <w:r w:rsidR="00A5750A" w:rsidRPr="00633351">
      <w:t xml:space="preserve"> / </w:t>
    </w:r>
    <w:sdt>
      <w:sdtPr>
        <w:alias w:val="Label"/>
        <w:tag w:val="DLCPolicyLabelValue"/>
        <w:id w:val="-665406742"/>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sdtPr>
      <w:sdtContent>
        <w:r w:rsidR="00BE7885">
          <w:t>Version: 10.1</w:t>
        </w:r>
      </w:sdtContent>
    </w:sdt>
  </w:p>
  <w:p w14:paraId="37613996" w14:textId="1E6FF7E7" w:rsidR="00A5750A" w:rsidRPr="00633351" w:rsidRDefault="00A5750A" w:rsidP="00633351">
    <w:pPr>
      <w:pStyle w:val="FooterText"/>
    </w:pPr>
    <w:r w:rsidRPr="00633351">
      <w:t xml:space="preserve">Authorised By: </w:t>
    </w:r>
    <w:sdt>
      <w:sdtPr>
        <w:alias w:val="Document Approver"/>
        <w:tag w:val="DocumentApprover"/>
        <w:id w:val="-1386329557"/>
        <w:lock w:val="sdt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Content>
        <w:r w:rsidR="001876F2">
          <w:t>Health &amp;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255AAF">
      <w:rPr>
        <w:noProof/>
      </w:rPr>
      <w:t>1</w:t>
    </w:r>
    <w:r w:rsidRPr="00633351">
      <w:fldChar w:fldCharType="end"/>
    </w:r>
    <w:r w:rsidRPr="00633351">
      <w:t xml:space="preserve"> of </w:t>
    </w:r>
    <w:r>
      <w:rPr>
        <w:noProof/>
      </w:rPr>
      <w:fldChar w:fldCharType="begin"/>
    </w:r>
    <w:r>
      <w:rPr>
        <w:noProof/>
      </w:rPr>
      <w:instrText xml:space="preserve"> NUMPAGES   \* MERGEFORMAT </w:instrText>
    </w:r>
    <w:r>
      <w:rPr>
        <w:noProof/>
      </w:rPr>
      <w:fldChar w:fldCharType="separate"/>
    </w:r>
    <w:r w:rsidR="00255AAF">
      <w:rPr>
        <w:noProof/>
      </w:rPr>
      <w:t>4</w:t>
    </w:r>
    <w:r>
      <w:rPr>
        <w:noProof/>
      </w:rPr>
      <w:fldChar w:fldCharType="end"/>
    </w:r>
  </w:p>
  <w:p w14:paraId="27EB13D3" w14:textId="77777777" w:rsidR="00A5750A" w:rsidRDefault="00A5750A"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DF624" w14:textId="77777777" w:rsidR="00A5750A" w:rsidRDefault="00A5750A">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AB65" w14:textId="77777777" w:rsidR="0038711F" w:rsidRPr="00112778" w:rsidRDefault="0038711F" w:rsidP="00112778">
      <w:r>
        <w:separator/>
      </w:r>
    </w:p>
  </w:footnote>
  <w:footnote w:type="continuationSeparator" w:id="0">
    <w:p w14:paraId="5215AE0C" w14:textId="77777777" w:rsidR="0038711F" w:rsidRPr="00112778" w:rsidRDefault="0038711F" w:rsidP="00112778">
      <w:r>
        <w:continuationSeparator/>
      </w:r>
    </w:p>
  </w:footnote>
  <w:footnote w:type="continuationNotice" w:id="1">
    <w:p w14:paraId="657D400E" w14:textId="77777777" w:rsidR="0038711F" w:rsidRDefault="003871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1889" w14:textId="77777777" w:rsidR="00A5750A" w:rsidRDefault="00A5750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758"/>
      <w:gridCol w:w="7881"/>
    </w:tblGrid>
    <w:tr w:rsidR="00A5750A" w:rsidRPr="00CD2D5C" w14:paraId="63ED847C" w14:textId="77777777" w:rsidTr="00B840A6">
      <w:trPr>
        <w:trHeight w:val="1278"/>
      </w:trPr>
      <w:tc>
        <w:tcPr>
          <w:tcW w:w="912" w:type="pct"/>
        </w:tcPr>
        <w:p w14:paraId="7F7D01DA" w14:textId="77777777" w:rsidR="00A5750A" w:rsidRPr="00B34270" w:rsidRDefault="00A5750A" w:rsidP="00B34270">
          <w:pPr>
            <w:pStyle w:val="Centred"/>
          </w:pPr>
          <w:r>
            <w:t xml:space="preserve"> </w:t>
          </w:r>
          <w:r w:rsidRPr="00B34270">
            <w:rPr>
              <w:noProof/>
              <w:lang w:val="en-NZ"/>
            </w:rPr>
            <w:drawing>
              <wp:inline distT="0" distB="0" distL="0" distR="0" wp14:anchorId="7567E49E" wp14:editId="2DBA6D4C">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sdt>
          <w:sdtPr>
            <w:alias w:val="Title"/>
            <w:tag w:val=""/>
            <w:id w:val="-1996174932"/>
            <w:lock w:val="sdtContentLocked"/>
            <w:placeholder>
              <w:docPart w:val="80AEAAC382DB4B86B61CA82EF10B4E96"/>
            </w:placeholder>
            <w:dataBinding w:prefixMappings="xmlns:ns0='http://purl.org/dc/elements/1.1/' xmlns:ns1='http://schemas.openxmlformats.org/package/2006/metadata/core-properties' " w:xpath="/ns1:coreProperties[1]/ns0:title[1]" w:storeItemID="{6C3C8BC8-F283-45AE-878A-BAB7291924A1}"/>
            <w:text/>
          </w:sdtPr>
          <w:sdtContent>
            <w:p w14:paraId="79BD08C5" w14:textId="1F2E9EBA" w:rsidR="00A5750A" w:rsidRPr="00B34270" w:rsidRDefault="009C5A87" w:rsidP="00B34270">
              <w:pPr>
                <w:pStyle w:val="HeaderTitle-DocumentName"/>
              </w:pPr>
              <w:r>
                <w:t>PTW Marking, Drilling &amp; Blasting</w:t>
              </w:r>
            </w:p>
          </w:sdtContent>
        </w:sdt>
        <w:p w14:paraId="64066214" w14:textId="4C08578A" w:rsidR="00A5750A" w:rsidRPr="00B34270" w:rsidRDefault="00A5750A" w:rsidP="00A9273A">
          <w:pPr>
            <w:pStyle w:val="HeaderSubtitle-Area"/>
          </w:pPr>
          <w:r>
            <w:t>Health and Safety/</w:t>
          </w:r>
          <w:sdt>
            <w:sdtPr>
              <w:alias w:val="Key Element"/>
              <w:tag w:val="k0d7e46a2eef4a509e645b7999091e6c"/>
              <w:id w:val="-299536644"/>
              <w:lock w:val="sdtContentLocked"/>
              <w:placeholder>
                <w:docPart w:val="9AA5E77ADBC1481F9A420494B8ACEF53"/>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k0d7e46a2eef4a509e645b7999091e6c[1]/ns2:Terms[1]" w:storeItemID="{473454AD-C8D2-459E-BCAD-4EB08D58ADDB}"/>
              <w:text/>
            </w:sdtPr>
            <w:sdtContent>
              <w:r>
                <w:t>Hazard Management</w:t>
              </w:r>
            </w:sdtContent>
          </w:sdt>
        </w:p>
      </w:tc>
    </w:tr>
  </w:tbl>
  <w:p w14:paraId="2A00867A" w14:textId="77777777" w:rsidR="00A5750A" w:rsidRPr="00397C59" w:rsidRDefault="00A5750A"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8A4F" w14:textId="77777777" w:rsidR="00A5750A" w:rsidRDefault="00A5750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714E50B4"/>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62A741B"/>
    <w:multiLevelType w:val="multilevel"/>
    <w:tmpl w:val="6DEEB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483200"/>
    <w:multiLevelType w:val="multilevel"/>
    <w:tmpl w:val="503CA15C"/>
    <w:styleLink w:val="List-NumberLeftAligned"/>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pStyle w:val="List-NumberedLeftAligned"/>
      <w:lvlText w:val="%9."/>
      <w:lvlJc w:val="right"/>
      <w:pPr>
        <w:ind w:left="6480" w:hanging="180"/>
      </w:pPr>
    </w:lvl>
  </w:abstractNum>
  <w:abstractNum w:abstractNumId="7"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603FC"/>
    <w:multiLevelType w:val="multilevel"/>
    <w:tmpl w:val="05E6856E"/>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10" w15:restartNumberingAfterBreak="0">
    <w:nsid w:val="2CD930AA"/>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36E83093"/>
    <w:multiLevelType w:val="multilevel"/>
    <w:tmpl w:val="84AADBA2"/>
    <w:lvl w:ilvl="0">
      <w:start w:val="1"/>
      <w:numFmt w:val="decimal"/>
      <w:lvlText w:val="%1)"/>
      <w:lvlJc w:val="left"/>
      <w:pPr>
        <w:ind w:left="340" w:hanging="34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15D7A"/>
    <w:multiLevelType w:val="multilevel"/>
    <w:tmpl w:val="63669C30"/>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CC23039"/>
    <w:multiLevelType w:val="hybridMultilevel"/>
    <w:tmpl w:val="7D2C838E"/>
    <w:lvl w:ilvl="0" w:tplc="83B89F14">
      <w:start w:val="1"/>
      <w:numFmt w:val="bullet"/>
      <w:pStyle w:val="List-BulletIndent"/>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7" w15:restartNumberingAfterBreak="0">
    <w:nsid w:val="42AA480C"/>
    <w:multiLevelType w:val="hybridMultilevel"/>
    <w:tmpl w:val="BEDA65B8"/>
    <w:lvl w:ilvl="0" w:tplc="A81A9804">
      <w:start w:val="1"/>
      <w:numFmt w:val="bullet"/>
      <w:pStyle w:val="List-BulletLeftAlign"/>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8" w15:restartNumberingAfterBreak="0">
    <w:nsid w:val="474261C3"/>
    <w:multiLevelType w:val="multilevel"/>
    <w:tmpl w:val="503CA15C"/>
    <w:lvl w:ilvl="0">
      <w:start w:val="1"/>
      <w:numFmt w:val="decimal"/>
      <w:lvlText w:val="%1."/>
      <w:lvlJc w:val="left"/>
      <w:pPr>
        <w:ind w:left="425" w:hanging="425"/>
      </w:pPr>
    </w:lvl>
    <w:lvl w:ilvl="1">
      <w:start w:val="1"/>
      <w:numFmt w:val="decimal"/>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20" w15:restartNumberingAfterBreak="0">
    <w:nsid w:val="5982140A"/>
    <w:multiLevelType w:val="multilevel"/>
    <w:tmpl w:val="63481F4E"/>
    <w:lvl w:ilvl="0">
      <w:start w:val="1"/>
      <w:numFmt w:val="decimal"/>
      <w:pStyle w:val="List-NumberLeftAlign"/>
      <w:lvlText w:val="%1."/>
      <w:lvlJc w:val="left"/>
      <w:pPr>
        <w:tabs>
          <w:tab w:val="num" w:pos="567"/>
        </w:tabs>
        <w:ind w:left="567" w:hanging="567"/>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7" w:hanging="567"/>
      </w:pPr>
      <w:rPr>
        <w:rFonts w:hint="default"/>
      </w:rPr>
    </w:lvl>
    <w:lvl w:ilvl="3">
      <w:start w:val="1"/>
      <w:numFmt w:val="decimal"/>
      <w:lvlText w:val="%1.%2.%3.%4."/>
      <w:lvlJc w:val="left"/>
      <w:pPr>
        <w:ind w:left="1842" w:hanging="567"/>
      </w:pPr>
      <w:rPr>
        <w:rFonts w:hint="default"/>
      </w:rPr>
    </w:lvl>
    <w:lvl w:ilvl="4">
      <w:start w:val="1"/>
      <w:numFmt w:val="decimal"/>
      <w:lvlText w:val="%1.%2.%3.%4.%5."/>
      <w:lvlJc w:val="left"/>
      <w:pPr>
        <w:ind w:left="2267" w:hanging="567"/>
      </w:pPr>
      <w:rPr>
        <w:rFonts w:hint="default"/>
      </w:rPr>
    </w:lvl>
    <w:lvl w:ilvl="5">
      <w:start w:val="1"/>
      <w:numFmt w:val="decimal"/>
      <w:lvlText w:val="%1.%2.%3.%4.%5.%6."/>
      <w:lvlJc w:val="left"/>
      <w:pPr>
        <w:ind w:left="2692" w:hanging="567"/>
      </w:pPr>
      <w:rPr>
        <w:rFonts w:hint="default"/>
      </w:rPr>
    </w:lvl>
    <w:lvl w:ilvl="6">
      <w:start w:val="1"/>
      <w:numFmt w:val="decimal"/>
      <w:lvlText w:val="%1.%2.%3.%4.%5.%6.%7."/>
      <w:lvlJc w:val="left"/>
      <w:pPr>
        <w:ind w:left="3117" w:hanging="567"/>
      </w:pPr>
      <w:rPr>
        <w:rFonts w:hint="default"/>
      </w:rPr>
    </w:lvl>
    <w:lvl w:ilvl="7">
      <w:start w:val="1"/>
      <w:numFmt w:val="decimal"/>
      <w:lvlText w:val="%1.%2.%3.%4.%5.%6.%7.%8."/>
      <w:lvlJc w:val="left"/>
      <w:pPr>
        <w:ind w:left="3542" w:hanging="567"/>
      </w:pPr>
      <w:rPr>
        <w:rFonts w:hint="default"/>
      </w:rPr>
    </w:lvl>
    <w:lvl w:ilvl="8">
      <w:start w:val="1"/>
      <w:numFmt w:val="decimal"/>
      <w:lvlText w:val="%1.%2.%3.%4.%5.%6.%7.%8.%9."/>
      <w:lvlJc w:val="left"/>
      <w:pPr>
        <w:ind w:left="3967" w:hanging="567"/>
      </w:pPr>
      <w:rPr>
        <w:rFonts w:hint="default"/>
      </w:rPr>
    </w:lvl>
  </w:abstractNum>
  <w:abstractNum w:abstractNumId="21" w15:restartNumberingAfterBreak="0">
    <w:nsid w:val="65C3319A"/>
    <w:multiLevelType w:val="multilevel"/>
    <w:tmpl w:val="5582F5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10894302">
    <w:abstractNumId w:val="14"/>
  </w:num>
  <w:num w:numId="2" w16cid:durableId="111091590">
    <w:abstractNumId w:val="19"/>
  </w:num>
  <w:num w:numId="3" w16cid:durableId="277026065">
    <w:abstractNumId w:val="3"/>
  </w:num>
  <w:num w:numId="4" w16cid:durableId="688919098">
    <w:abstractNumId w:val="2"/>
  </w:num>
  <w:num w:numId="5" w16cid:durableId="1721174257">
    <w:abstractNumId w:val="7"/>
  </w:num>
  <w:num w:numId="6" w16cid:durableId="1642735326">
    <w:abstractNumId w:val="17"/>
  </w:num>
  <w:num w:numId="7" w16cid:durableId="269515430">
    <w:abstractNumId w:val="15"/>
  </w:num>
  <w:num w:numId="8" w16cid:durableId="644701793">
    <w:abstractNumId w:val="23"/>
  </w:num>
  <w:num w:numId="9" w16cid:durableId="1240674769">
    <w:abstractNumId w:val="16"/>
  </w:num>
  <w:num w:numId="10" w16cid:durableId="1516074744">
    <w:abstractNumId w:val="11"/>
  </w:num>
  <w:num w:numId="11" w16cid:durableId="1445728813">
    <w:abstractNumId w:val="6"/>
  </w:num>
  <w:num w:numId="12" w16cid:durableId="2044288299">
    <w:abstractNumId w:val="0"/>
  </w:num>
  <w:num w:numId="13" w16cid:durableId="912399019">
    <w:abstractNumId w:val="13"/>
  </w:num>
  <w:num w:numId="14" w16cid:durableId="476725826">
    <w:abstractNumId w:val="1"/>
  </w:num>
  <w:num w:numId="15" w16cid:durableId="1213226847">
    <w:abstractNumId w:val="9"/>
  </w:num>
  <w:num w:numId="16" w16cid:durableId="600916523">
    <w:abstractNumId w:val="8"/>
  </w:num>
  <w:num w:numId="17" w16cid:durableId="947545303">
    <w:abstractNumId w:val="22"/>
  </w:num>
  <w:num w:numId="18" w16cid:durableId="1186561292">
    <w:abstractNumId w:val="11"/>
    <w:lvlOverride w:ilvl="0">
      <w:startOverride w:val="1"/>
    </w:lvlOverride>
  </w:num>
  <w:num w:numId="19" w16cid:durableId="9769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96996577">
    <w:abstractNumId w:val="18"/>
  </w:num>
  <w:num w:numId="21" w16cid:durableId="714080307">
    <w:abstractNumId w:val="5"/>
  </w:num>
  <w:num w:numId="22" w16cid:durableId="427233905">
    <w:abstractNumId w:val="10"/>
  </w:num>
  <w:num w:numId="23" w16cid:durableId="1721438757">
    <w:abstractNumId w:val="4"/>
  </w:num>
  <w:num w:numId="24" w16cid:durableId="1354649432">
    <w:abstractNumId w:val="20"/>
  </w:num>
  <w:num w:numId="25" w16cid:durableId="293802537">
    <w:abstractNumId w:val="20"/>
    <w:lvlOverride w:ilvl="0">
      <w:startOverride w:val="1"/>
    </w:lvlOverride>
  </w:num>
  <w:num w:numId="26" w16cid:durableId="88594590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1575293">
    <w:abstractNumId w:val="21"/>
  </w:num>
  <w:num w:numId="28" w16cid:durableId="12499681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3448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7775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36271337">
    <w:abstractNumId w:val="11"/>
    <w:lvlOverride w:ilvl="0">
      <w:startOverride w:val="1"/>
    </w:lvlOverride>
  </w:num>
  <w:num w:numId="32" w16cid:durableId="109983294">
    <w:abstractNumId w:val="11"/>
    <w:lvlOverride w:ilvl="0">
      <w:startOverride w:val="1"/>
    </w:lvlOverride>
  </w:num>
  <w:num w:numId="33" w16cid:durableId="3849169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430990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1202861">
    <w:abstractNumId w:val="11"/>
    <w:lvlOverride w:ilvl="0">
      <w:startOverride w:val="1"/>
    </w:lvlOverride>
  </w:num>
  <w:num w:numId="36" w16cid:durableId="13104775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79054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9664580">
    <w:abstractNumId w:val="12"/>
  </w:num>
  <w:num w:numId="39" w16cid:durableId="1615945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836674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51707953">
    <w:abstractNumId w:val="11"/>
    <w:lvlOverride w:ilvl="0">
      <w:startOverride w:val="1"/>
    </w:lvlOverride>
  </w:num>
  <w:num w:numId="42" w16cid:durableId="337779714">
    <w:abstractNumId w:val="11"/>
    <w:lvlOverride w:ilvl="0">
      <w:startOverride w:val="1"/>
    </w:lvlOverride>
  </w:num>
  <w:num w:numId="43" w16cid:durableId="568541151">
    <w:abstractNumId w:val="11"/>
    <w:lvlOverride w:ilvl="0">
      <w:startOverride w:val="1"/>
    </w:lvlOverride>
  </w:num>
  <w:num w:numId="44" w16cid:durableId="1953440575">
    <w:abstractNumId w:val="11"/>
    <w:lvlOverride w:ilvl="0">
      <w:startOverride w:val="1"/>
    </w:lvlOverride>
  </w:num>
  <w:num w:numId="45" w16cid:durableId="1430351623">
    <w:abstractNumId w:val="11"/>
    <w:lvlOverride w:ilvl="0">
      <w:startOverride w:val="1"/>
    </w:lvlOverride>
  </w:num>
  <w:num w:numId="46" w16cid:durableId="874344285">
    <w:abstractNumId w:val="11"/>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9g4Pjdx1Bhh64hiroWvkxHksALl6MIhwabO4U3PaOw2RdFC14XTd8sElBp5+ZMZmmusHjpFZvH3WD02sj4lCA==" w:salt="JuIw7mGFmOoDzf3Kd9mVf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73A"/>
    <w:rsid w:val="00027094"/>
    <w:rsid w:val="0003092E"/>
    <w:rsid w:val="00031466"/>
    <w:rsid w:val="00032431"/>
    <w:rsid w:val="00073470"/>
    <w:rsid w:val="00075534"/>
    <w:rsid w:val="000A4A91"/>
    <w:rsid w:val="000F689E"/>
    <w:rsid w:val="00112778"/>
    <w:rsid w:val="001201BD"/>
    <w:rsid w:val="001876F2"/>
    <w:rsid w:val="00195580"/>
    <w:rsid w:val="001A5E9F"/>
    <w:rsid w:val="001F74EA"/>
    <w:rsid w:val="001F7A2C"/>
    <w:rsid w:val="00204C51"/>
    <w:rsid w:val="00235104"/>
    <w:rsid w:val="00255AAF"/>
    <w:rsid w:val="00256857"/>
    <w:rsid w:val="002614B8"/>
    <w:rsid w:val="002B4CF2"/>
    <w:rsid w:val="002E3612"/>
    <w:rsid w:val="00303443"/>
    <w:rsid w:val="003045CE"/>
    <w:rsid w:val="003100E6"/>
    <w:rsid w:val="00316752"/>
    <w:rsid w:val="00331BD5"/>
    <w:rsid w:val="00360078"/>
    <w:rsid w:val="00366E4D"/>
    <w:rsid w:val="0038711F"/>
    <w:rsid w:val="00397C59"/>
    <w:rsid w:val="003C2B29"/>
    <w:rsid w:val="003E2F77"/>
    <w:rsid w:val="003F1357"/>
    <w:rsid w:val="0040262B"/>
    <w:rsid w:val="00420078"/>
    <w:rsid w:val="0042260D"/>
    <w:rsid w:val="004335D8"/>
    <w:rsid w:val="0049014B"/>
    <w:rsid w:val="00490C97"/>
    <w:rsid w:val="004C2D44"/>
    <w:rsid w:val="004E30D6"/>
    <w:rsid w:val="004F4583"/>
    <w:rsid w:val="00510A0E"/>
    <w:rsid w:val="00534ABB"/>
    <w:rsid w:val="00562EDD"/>
    <w:rsid w:val="00576832"/>
    <w:rsid w:val="005875C2"/>
    <w:rsid w:val="00594ED3"/>
    <w:rsid w:val="005A0606"/>
    <w:rsid w:val="005B6B4A"/>
    <w:rsid w:val="006001E6"/>
    <w:rsid w:val="006146BF"/>
    <w:rsid w:val="006231A4"/>
    <w:rsid w:val="00625306"/>
    <w:rsid w:val="00633351"/>
    <w:rsid w:val="00657C37"/>
    <w:rsid w:val="00673768"/>
    <w:rsid w:val="006911CC"/>
    <w:rsid w:val="006E190D"/>
    <w:rsid w:val="006E518F"/>
    <w:rsid w:val="006E5968"/>
    <w:rsid w:val="006F0B19"/>
    <w:rsid w:val="00711C69"/>
    <w:rsid w:val="00713B0F"/>
    <w:rsid w:val="00723BEA"/>
    <w:rsid w:val="007407B7"/>
    <w:rsid w:val="00760FED"/>
    <w:rsid w:val="007708A5"/>
    <w:rsid w:val="00774B24"/>
    <w:rsid w:val="00781679"/>
    <w:rsid w:val="007B40BF"/>
    <w:rsid w:val="00820CDF"/>
    <w:rsid w:val="00884502"/>
    <w:rsid w:val="0089174E"/>
    <w:rsid w:val="008951B5"/>
    <w:rsid w:val="008B05DD"/>
    <w:rsid w:val="008C6C59"/>
    <w:rsid w:val="008F40A9"/>
    <w:rsid w:val="00984A0C"/>
    <w:rsid w:val="009C5A87"/>
    <w:rsid w:val="009D3B59"/>
    <w:rsid w:val="009D6230"/>
    <w:rsid w:val="009D6E60"/>
    <w:rsid w:val="009E76AA"/>
    <w:rsid w:val="00A309C3"/>
    <w:rsid w:val="00A37ACA"/>
    <w:rsid w:val="00A4011C"/>
    <w:rsid w:val="00A5750A"/>
    <w:rsid w:val="00A9273A"/>
    <w:rsid w:val="00AA4F13"/>
    <w:rsid w:val="00AA75A3"/>
    <w:rsid w:val="00AB1CB1"/>
    <w:rsid w:val="00AB5319"/>
    <w:rsid w:val="00AC3923"/>
    <w:rsid w:val="00AD5139"/>
    <w:rsid w:val="00AD655B"/>
    <w:rsid w:val="00AE1437"/>
    <w:rsid w:val="00AF1BEE"/>
    <w:rsid w:val="00AF7404"/>
    <w:rsid w:val="00B239BE"/>
    <w:rsid w:val="00B31C16"/>
    <w:rsid w:val="00B34270"/>
    <w:rsid w:val="00B43F2C"/>
    <w:rsid w:val="00B54732"/>
    <w:rsid w:val="00B71AA7"/>
    <w:rsid w:val="00B840A6"/>
    <w:rsid w:val="00B856D3"/>
    <w:rsid w:val="00B87691"/>
    <w:rsid w:val="00BB0722"/>
    <w:rsid w:val="00BC14CE"/>
    <w:rsid w:val="00BC2446"/>
    <w:rsid w:val="00BE7885"/>
    <w:rsid w:val="00BF4E2A"/>
    <w:rsid w:val="00C26F6C"/>
    <w:rsid w:val="00C27460"/>
    <w:rsid w:val="00C34CF5"/>
    <w:rsid w:val="00C45689"/>
    <w:rsid w:val="00C45ED9"/>
    <w:rsid w:val="00C63C49"/>
    <w:rsid w:val="00CC044A"/>
    <w:rsid w:val="00CD51AD"/>
    <w:rsid w:val="00CD6724"/>
    <w:rsid w:val="00D16F0F"/>
    <w:rsid w:val="00DB0F48"/>
    <w:rsid w:val="00DC5BDA"/>
    <w:rsid w:val="00DC7E15"/>
    <w:rsid w:val="00DD4BA9"/>
    <w:rsid w:val="00E00BDB"/>
    <w:rsid w:val="00E11503"/>
    <w:rsid w:val="00E335EC"/>
    <w:rsid w:val="00E611B6"/>
    <w:rsid w:val="00E741A1"/>
    <w:rsid w:val="00E74BC3"/>
    <w:rsid w:val="00EB50DA"/>
    <w:rsid w:val="00EB78E8"/>
    <w:rsid w:val="00F16F92"/>
    <w:rsid w:val="00F32C62"/>
    <w:rsid w:val="00F70239"/>
    <w:rsid w:val="00F77C18"/>
    <w:rsid w:val="00F878C0"/>
    <w:rsid w:val="00F96724"/>
    <w:rsid w:val="00FF3BF5"/>
    <w:rsid w:val="00FF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EE86B"/>
  <w15:chartTrackingRefBased/>
  <w15:docId w15:val="{18137F60-1D86-4449-B1FC-D25CB7D0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BE7885"/>
  </w:style>
  <w:style w:type="paragraph" w:styleId="Heading1">
    <w:name w:val="heading 1"/>
    <w:basedOn w:val="Normal"/>
    <w:next w:val="BodyText"/>
    <w:link w:val="Heading1Char"/>
    <w:autoRedefine/>
    <w:uiPriority w:val="9"/>
    <w:qFormat/>
    <w:rsid w:val="00BE7885"/>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BE7885"/>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BE7885"/>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BE7885"/>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BE7885"/>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BE7885"/>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BE7885"/>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BE7885"/>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BE7885"/>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rsid w:val="00BE78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885"/>
  </w:style>
  <w:style w:type="character" w:customStyle="1" w:styleId="Heading1Char">
    <w:name w:val="Heading 1 Char"/>
    <w:basedOn w:val="DefaultParagraphFont"/>
    <w:link w:val="Heading1"/>
    <w:uiPriority w:val="9"/>
    <w:rsid w:val="00BE7885"/>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BE7885"/>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BE7885"/>
    <w:rPr>
      <w:rFonts w:cs="Times New Roman"/>
      <w:u w:val="single"/>
      <w:lang w:eastAsia="zh-CN"/>
    </w:rPr>
  </w:style>
  <w:style w:type="character" w:customStyle="1" w:styleId="Heading4Char">
    <w:name w:val="Heading 4 Char"/>
    <w:basedOn w:val="DefaultParagraphFont"/>
    <w:link w:val="Heading4"/>
    <w:uiPriority w:val="9"/>
    <w:semiHidden/>
    <w:rsid w:val="00BE7885"/>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BE7885"/>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BE7885"/>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BE7885"/>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BE7885"/>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BE7885"/>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BE7885"/>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BE7885"/>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BE7885"/>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BE7885"/>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BE7885"/>
    <w:rPr>
      <w:rFonts w:cs="Times New Roman"/>
      <w:lang w:eastAsia="zh-CN"/>
    </w:rPr>
  </w:style>
  <w:style w:type="paragraph" w:customStyle="1" w:styleId="TableHeading-Centred">
    <w:name w:val="Table Heading - Centred"/>
    <w:basedOn w:val="Normal"/>
    <w:autoRedefine/>
    <w:qFormat/>
    <w:rsid w:val="00BE7885"/>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BE7885"/>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BE7885"/>
    <w:rPr>
      <w:color w:val="0000FF"/>
      <w:u w:val="none"/>
    </w:rPr>
  </w:style>
  <w:style w:type="paragraph" w:customStyle="1" w:styleId="Heading-LeftAligned">
    <w:name w:val="Heading - Left Aligned"/>
    <w:next w:val="BodyTextLeftAligned"/>
    <w:autoRedefine/>
    <w:qFormat/>
    <w:rsid w:val="00BE7885"/>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BE7885"/>
    <w:rPr>
      <w:b/>
      <w:bCs/>
      <w:color w:val="FF0000"/>
    </w:rPr>
  </w:style>
  <w:style w:type="paragraph" w:customStyle="1" w:styleId="NumberList">
    <w:name w:val="Number List"/>
    <w:basedOn w:val="ListParagraph"/>
    <w:autoRedefine/>
    <w:semiHidden/>
    <w:rsid w:val="00BE7885"/>
    <w:pPr>
      <w:numPr>
        <w:ilvl w:val="1"/>
        <w:numId w:val="19"/>
      </w:numPr>
      <w:spacing w:line="240" w:lineRule="auto"/>
    </w:pPr>
  </w:style>
  <w:style w:type="paragraph" w:customStyle="1" w:styleId="HeaderSubtitle-Area">
    <w:name w:val="Header Subtitle - Area"/>
    <w:basedOn w:val="Normal"/>
    <w:link w:val="HeaderSubtitle-AreaChar"/>
    <w:autoRedefine/>
    <w:qFormat/>
    <w:rsid w:val="00BE7885"/>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BE7885"/>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BE7885"/>
    <w:rPr>
      <w:rFonts w:eastAsiaTheme="minorEastAsia"/>
      <w:b/>
      <w:caps/>
      <w:sz w:val="28"/>
      <w:lang w:eastAsia="zh-CN"/>
    </w:rPr>
  </w:style>
  <w:style w:type="character" w:customStyle="1" w:styleId="HeaderSubtitle-AreaChar">
    <w:name w:val="Header Subtitle - Area Char"/>
    <w:basedOn w:val="DefaultParagraphFont"/>
    <w:link w:val="HeaderSubtitle-Area"/>
    <w:rsid w:val="00BE7885"/>
    <w:rPr>
      <w:rFonts w:cs="Times New Roman"/>
      <w:b/>
      <w:sz w:val="24"/>
      <w:szCs w:val="24"/>
      <w:lang w:eastAsia="zh-CN"/>
    </w:rPr>
  </w:style>
  <w:style w:type="paragraph" w:customStyle="1" w:styleId="Centred">
    <w:name w:val="Centred"/>
    <w:autoRedefine/>
    <w:qFormat/>
    <w:rsid w:val="00BE7885"/>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BE7885"/>
    <w:rPr>
      <w:b/>
    </w:rPr>
  </w:style>
  <w:style w:type="character" w:styleId="Emphasis">
    <w:name w:val="Emphasis"/>
    <w:basedOn w:val="DefaultParagraphFont"/>
    <w:uiPriority w:val="20"/>
    <w:qFormat/>
    <w:rsid w:val="00BE7885"/>
    <w:rPr>
      <w:i/>
      <w:iCs/>
    </w:rPr>
  </w:style>
  <w:style w:type="paragraph" w:styleId="ListParagraph">
    <w:name w:val="List Paragraph"/>
    <w:basedOn w:val="Normal"/>
    <w:uiPriority w:val="34"/>
    <w:semiHidden/>
    <w:locked/>
    <w:rsid w:val="00BE7885"/>
    <w:pPr>
      <w:ind w:left="720"/>
      <w:contextualSpacing/>
    </w:pPr>
  </w:style>
  <w:style w:type="paragraph" w:customStyle="1" w:styleId="List-BulletLeftAligned">
    <w:name w:val="List - Bullet (Left Aligned)"/>
    <w:autoRedefine/>
    <w:qFormat/>
    <w:rsid w:val="00562EDD"/>
    <w:pPr>
      <w:tabs>
        <w:tab w:val="left" w:pos="1077"/>
      </w:tabs>
      <w:spacing w:after="60" w:line="240" w:lineRule="auto"/>
      <w:ind w:left="992" w:hanging="425"/>
    </w:pPr>
  </w:style>
  <w:style w:type="paragraph" w:styleId="ListNumber">
    <w:name w:val="List Number"/>
    <w:aliases w:val="List - Numbered (Indented),List - Numbered (Indent)"/>
    <w:basedOn w:val="Normal"/>
    <w:uiPriority w:val="99"/>
    <w:qFormat/>
    <w:rsid w:val="00BE7885"/>
    <w:pPr>
      <w:numPr>
        <w:numId w:val="19"/>
      </w:numPr>
      <w:tabs>
        <w:tab w:val="left" w:pos="992"/>
      </w:tabs>
      <w:spacing w:after="240" w:line="240" w:lineRule="auto"/>
      <w:ind w:left="992" w:hanging="425"/>
      <w:contextualSpacing/>
    </w:pPr>
  </w:style>
  <w:style w:type="numbering" w:customStyle="1" w:styleId="StyleCheckbox">
    <w:name w:val="Style Checkbox"/>
    <w:basedOn w:val="NoList"/>
    <w:rsid w:val="00BE7885"/>
    <w:pPr>
      <w:numPr>
        <w:numId w:val="2"/>
      </w:numPr>
    </w:pPr>
  </w:style>
  <w:style w:type="paragraph" w:customStyle="1" w:styleId="UNCONTROLLEDCOPY">
    <w:name w:val="UNCONTROLLED COPY"/>
    <w:basedOn w:val="Normal"/>
    <w:semiHidden/>
    <w:qFormat/>
    <w:rsid w:val="00BE7885"/>
    <w:pPr>
      <w:spacing w:after="0" w:line="240" w:lineRule="auto"/>
      <w:jc w:val="center"/>
    </w:pPr>
    <w:rPr>
      <w:rFonts w:cs="Times New Roman"/>
      <w:b/>
      <w:sz w:val="16"/>
      <w:szCs w:val="16"/>
      <w:lang w:val="en-NZ"/>
    </w:rPr>
  </w:style>
  <w:style w:type="paragraph" w:customStyle="1" w:styleId="Checkbox">
    <w:name w:val="Checkbox"/>
    <w:basedOn w:val="ListParagraph"/>
    <w:qFormat/>
    <w:rsid w:val="00BE7885"/>
    <w:pPr>
      <w:numPr>
        <w:numId w:val="3"/>
      </w:numPr>
      <w:ind w:left="426" w:hanging="426"/>
    </w:pPr>
  </w:style>
  <w:style w:type="paragraph" w:customStyle="1" w:styleId="FooterText">
    <w:name w:val="Footer Text"/>
    <w:basedOn w:val="Normal"/>
    <w:link w:val="FooterTextChar"/>
    <w:qFormat/>
    <w:rsid w:val="00BE7885"/>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BE7885"/>
    <w:rPr>
      <w:rFonts w:cs="Times New Roman"/>
      <w:sz w:val="16"/>
      <w:lang w:val="en-NZ"/>
    </w:rPr>
  </w:style>
  <w:style w:type="character" w:styleId="PlaceholderText">
    <w:name w:val="Placeholder Text"/>
    <w:basedOn w:val="DefaultParagraphFont"/>
    <w:uiPriority w:val="99"/>
    <w:semiHidden/>
    <w:locked/>
    <w:rsid w:val="00BE7885"/>
    <w:rPr>
      <w:color w:val="808080"/>
    </w:rPr>
  </w:style>
  <w:style w:type="numbering" w:customStyle="1" w:styleId="StyleList-BulletLeftAligned">
    <w:name w:val="Style List - Bullet (Left Aligned)"/>
    <w:basedOn w:val="NoList"/>
    <w:rsid w:val="00BE7885"/>
    <w:pPr>
      <w:numPr>
        <w:numId w:val="5"/>
      </w:numPr>
    </w:pPr>
  </w:style>
  <w:style w:type="paragraph" w:customStyle="1" w:styleId="List-BulletIndented">
    <w:name w:val="List - Bullet (Indented)"/>
    <w:basedOn w:val="Normal"/>
    <w:autoRedefine/>
    <w:qFormat/>
    <w:rsid w:val="00562EDD"/>
    <w:pPr>
      <w:spacing w:after="60" w:line="240" w:lineRule="auto"/>
      <w:ind w:left="1276" w:hanging="284"/>
    </w:pPr>
  </w:style>
  <w:style w:type="paragraph" w:customStyle="1" w:styleId="PictureLabel">
    <w:name w:val="Picture Label"/>
    <w:next w:val="Normal"/>
    <w:rsid w:val="00BE7885"/>
    <w:pPr>
      <w:jc w:val="center"/>
    </w:pPr>
    <w:rPr>
      <w:rFonts w:cs="Times New Roman"/>
      <w:i/>
      <w:sz w:val="18"/>
      <w:lang w:eastAsia="zh-CN"/>
    </w:rPr>
  </w:style>
  <w:style w:type="character" w:customStyle="1" w:styleId="ShadedText">
    <w:name w:val="Shaded Text"/>
    <w:uiPriority w:val="1"/>
    <w:qFormat/>
    <w:rsid w:val="00BE7885"/>
    <w:rPr>
      <w:shd w:val="clear" w:color="auto" w:fill="D9D9D9" w:themeFill="background1" w:themeFillShade="D9"/>
    </w:rPr>
  </w:style>
  <w:style w:type="character" w:customStyle="1" w:styleId="Subscript">
    <w:name w:val="Subscript"/>
    <w:uiPriority w:val="1"/>
    <w:qFormat/>
    <w:rsid w:val="00BE7885"/>
    <w:rPr>
      <w:vertAlign w:val="subscript"/>
    </w:rPr>
  </w:style>
  <w:style w:type="character" w:customStyle="1" w:styleId="Superscript">
    <w:name w:val="Superscript"/>
    <w:uiPriority w:val="1"/>
    <w:qFormat/>
    <w:rsid w:val="00BE7885"/>
    <w:rPr>
      <w:vertAlign w:val="superscript"/>
    </w:rPr>
  </w:style>
  <w:style w:type="paragraph" w:customStyle="1" w:styleId="Table-BulletListIndented">
    <w:name w:val="Table - Bullet List (Indented)"/>
    <w:autoRedefine/>
    <w:qFormat/>
    <w:rsid w:val="00BE7885"/>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BE7885"/>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BE7885"/>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BE7885"/>
    <w:pPr>
      <w:spacing w:after="0" w:line="240" w:lineRule="auto"/>
      <w:ind w:left="318"/>
    </w:pPr>
    <w:rPr>
      <w:rFonts w:cs="Times New Roman"/>
      <w:sz w:val="18"/>
      <w:lang w:val="en-NZ"/>
    </w:rPr>
  </w:style>
  <w:style w:type="paragraph" w:customStyle="1" w:styleId="TableText-LeftAligned">
    <w:name w:val="Table Text - Left Aligned"/>
    <w:qFormat/>
    <w:rsid w:val="00BE7885"/>
    <w:pPr>
      <w:spacing w:before="60" w:after="60" w:line="240" w:lineRule="auto"/>
    </w:pPr>
    <w:rPr>
      <w:rFonts w:cs="Times New Roman"/>
      <w:sz w:val="18"/>
      <w:lang w:val="en-NZ"/>
    </w:rPr>
  </w:style>
  <w:style w:type="paragraph" w:customStyle="1" w:styleId="TableText-Centred">
    <w:name w:val="Table Text - Centred"/>
    <w:qFormat/>
    <w:rsid w:val="00BE7885"/>
    <w:pPr>
      <w:spacing w:before="60" w:after="60" w:line="240" w:lineRule="auto"/>
      <w:jc w:val="center"/>
    </w:pPr>
    <w:rPr>
      <w:rFonts w:cs="Times New Roman"/>
      <w:sz w:val="18"/>
      <w:lang w:val="en-NZ"/>
    </w:rPr>
  </w:style>
  <w:style w:type="character" w:customStyle="1" w:styleId="UnderlineText">
    <w:name w:val="Underline Text"/>
    <w:uiPriority w:val="1"/>
    <w:qFormat/>
    <w:rsid w:val="00BE7885"/>
    <w:rPr>
      <w:rFonts w:ascii="Calibri" w:hAnsi="Calibri"/>
      <w:u w:val="single"/>
    </w:rPr>
  </w:style>
  <w:style w:type="paragraph" w:styleId="Header">
    <w:name w:val="header"/>
    <w:basedOn w:val="Normal"/>
    <w:link w:val="HeaderChar"/>
    <w:uiPriority w:val="99"/>
    <w:unhideWhenUsed/>
    <w:locked/>
    <w:rsid w:val="00BE78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885"/>
  </w:style>
  <w:style w:type="paragraph" w:styleId="Footer">
    <w:name w:val="footer"/>
    <w:basedOn w:val="Normal"/>
    <w:link w:val="FooterChar"/>
    <w:uiPriority w:val="99"/>
    <w:unhideWhenUsed/>
    <w:locked/>
    <w:rsid w:val="00BE78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885"/>
  </w:style>
  <w:style w:type="paragraph" w:customStyle="1" w:styleId="BodyTextLeftAligned">
    <w:name w:val="Body Text (Left Aligned)"/>
    <w:basedOn w:val="Normal"/>
    <w:autoRedefine/>
    <w:qFormat/>
    <w:rsid w:val="00BE7885"/>
    <w:pPr>
      <w:spacing w:after="120" w:line="240" w:lineRule="auto"/>
      <w:jc w:val="both"/>
    </w:pPr>
  </w:style>
  <w:style w:type="paragraph" w:customStyle="1" w:styleId="Heading-Centred">
    <w:name w:val="Heading - Centred"/>
    <w:next w:val="BodyTextLeftAligned"/>
    <w:autoRedefine/>
    <w:qFormat/>
    <w:rsid w:val="00BE7885"/>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8951B5"/>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8951B5"/>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BE7885"/>
    <w:rPr>
      <w:b/>
      <w:bCs/>
    </w:rPr>
  </w:style>
  <w:style w:type="numbering" w:customStyle="1" w:styleId="StyleOutlinenumberedLeft1cmHanging1cm1">
    <w:name w:val="Style Outline numbered Left:  1 cm Hanging:  1 cm1"/>
    <w:basedOn w:val="NoList"/>
    <w:locked/>
    <w:rsid w:val="008951B5"/>
    <w:pPr>
      <w:numPr>
        <w:numId w:val="13"/>
      </w:numPr>
    </w:pPr>
  </w:style>
  <w:style w:type="paragraph" w:styleId="ListBullet">
    <w:name w:val="List Bullet"/>
    <w:aliases w:val="Bullet List"/>
    <w:basedOn w:val="ListParagraph"/>
    <w:autoRedefine/>
    <w:uiPriority w:val="99"/>
    <w:semiHidden/>
    <w:locked/>
    <w:rsid w:val="008951B5"/>
    <w:pPr>
      <w:numPr>
        <w:numId w:val="15"/>
      </w:numPr>
      <w:spacing w:after="120" w:line="240" w:lineRule="auto"/>
    </w:pPr>
    <w:rPr>
      <w:rFonts w:cs="Times New Roman"/>
      <w:lang w:val="en-NZ"/>
    </w:rPr>
  </w:style>
  <w:style w:type="numbering" w:customStyle="1" w:styleId="New">
    <w:name w:val="New"/>
    <w:basedOn w:val="NoList"/>
    <w:locked/>
    <w:rsid w:val="008951B5"/>
    <w:pPr>
      <w:numPr>
        <w:numId w:val="16"/>
      </w:numPr>
    </w:pPr>
  </w:style>
  <w:style w:type="paragraph" w:customStyle="1" w:styleId="List-BulletLeftAlign">
    <w:name w:val="List - Bullet (Left Align)"/>
    <w:autoRedefine/>
    <w:qFormat/>
    <w:rsid w:val="00BE7885"/>
    <w:pPr>
      <w:numPr>
        <w:numId w:val="6"/>
      </w:numPr>
      <w:tabs>
        <w:tab w:val="left" w:pos="1077"/>
      </w:tabs>
      <w:spacing w:after="240" w:line="240" w:lineRule="auto"/>
      <w:ind w:left="992" w:hanging="425"/>
      <w:contextualSpacing/>
    </w:pPr>
  </w:style>
  <w:style w:type="paragraph" w:customStyle="1" w:styleId="List-BulletIndent">
    <w:name w:val="List - Bullet (Indent)"/>
    <w:basedOn w:val="Normal"/>
    <w:autoRedefine/>
    <w:qFormat/>
    <w:rsid w:val="00BE7885"/>
    <w:pPr>
      <w:numPr>
        <w:numId w:val="7"/>
      </w:numPr>
      <w:spacing w:after="240" w:line="240" w:lineRule="auto"/>
      <w:ind w:left="1276" w:hanging="284"/>
      <w:contextualSpacing/>
    </w:pPr>
  </w:style>
  <w:style w:type="paragraph" w:customStyle="1" w:styleId="List-NumberLeftAlign">
    <w:name w:val="List - Number (Left Align)"/>
    <w:basedOn w:val="Normal"/>
    <w:qFormat/>
    <w:rsid w:val="00BE7885"/>
    <w:pPr>
      <w:numPr>
        <w:numId w:val="26"/>
      </w:numPr>
      <w:spacing w:after="240" w:line="240" w:lineRule="auto"/>
      <w:contextualSpacing/>
    </w:pPr>
  </w:style>
  <w:style w:type="numbering" w:customStyle="1" w:styleId="List-NumberLeftAligned">
    <w:name w:val="List - Number (Left Aligned)"/>
    <w:basedOn w:val="NoList"/>
    <w:rsid w:val="00BE7885"/>
    <w:pPr>
      <w:numPr>
        <w:numId w:val="21"/>
      </w:numPr>
    </w:pPr>
  </w:style>
  <w:style w:type="paragraph" w:styleId="List2">
    <w:name w:val="List 2"/>
    <w:basedOn w:val="Normal"/>
    <w:uiPriority w:val="99"/>
    <w:semiHidden/>
    <w:unhideWhenUsed/>
    <w:locked/>
    <w:rsid w:val="00BE7885"/>
    <w:pPr>
      <w:ind w:left="566" w:hanging="283"/>
      <w:contextualSpacing/>
    </w:pPr>
  </w:style>
  <w:style w:type="paragraph" w:styleId="BalloonText">
    <w:name w:val="Balloon Text"/>
    <w:basedOn w:val="Normal"/>
    <w:link w:val="BalloonTextChar"/>
    <w:uiPriority w:val="99"/>
    <w:semiHidden/>
    <w:unhideWhenUsed/>
    <w:locked/>
    <w:rsid w:val="00F967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724"/>
    <w:rPr>
      <w:rFonts w:ascii="Segoe UI" w:hAnsi="Segoe UI" w:cs="Segoe UI"/>
      <w:sz w:val="18"/>
      <w:szCs w:val="18"/>
    </w:rPr>
  </w:style>
  <w:style w:type="character" w:customStyle="1" w:styleId="UnresolvedMention1">
    <w:name w:val="Unresolved Mention1"/>
    <w:basedOn w:val="DefaultParagraphFont"/>
    <w:uiPriority w:val="99"/>
    <w:semiHidden/>
    <w:unhideWhenUsed/>
    <w:rsid w:val="00422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47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fbu.sharepoint.com/sites/Winstone-Aggregates/Health-Safety/SharedDocuments/Rock-Distances.xlsx"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AEAAC382DB4B86B61CA82EF10B4E96"/>
        <w:category>
          <w:name w:val="General"/>
          <w:gallery w:val="placeholder"/>
        </w:category>
        <w:types>
          <w:type w:val="bbPlcHdr"/>
        </w:types>
        <w:behaviors>
          <w:behavior w:val="content"/>
        </w:behaviors>
        <w:guid w:val="{C825EAC8-FBA3-4D39-8C67-2DA9BB011968}"/>
      </w:docPartPr>
      <w:docPartBody>
        <w:p w:rsidR="0019180E" w:rsidRDefault="0019180E">
          <w:r w:rsidRPr="00881888">
            <w:rPr>
              <w:rStyle w:val="PlaceholderText"/>
            </w:rPr>
            <w:t>[Title]</w:t>
          </w:r>
        </w:p>
      </w:docPartBody>
    </w:docPart>
    <w:docPart>
      <w:docPartPr>
        <w:name w:val="9AA5E77ADBC1481F9A420494B8ACEF53"/>
        <w:category>
          <w:name w:val="General"/>
          <w:gallery w:val="placeholder"/>
        </w:category>
        <w:types>
          <w:type w:val="bbPlcHdr"/>
        </w:types>
        <w:behaviors>
          <w:behavior w:val="content"/>
        </w:behaviors>
        <w:guid w:val="{6A937C71-584A-4749-BE5F-47C47890708D}"/>
      </w:docPartPr>
      <w:docPartBody>
        <w:p w:rsidR="0019180E" w:rsidRDefault="0019180E">
          <w:r w:rsidRPr="00881888">
            <w:rPr>
              <w:rStyle w:val="PlaceholderText"/>
            </w:rPr>
            <w:t>[Key Element]</w:t>
          </w:r>
        </w:p>
      </w:docPartBody>
    </w:docPart>
    <w:docPart>
      <w:docPartPr>
        <w:name w:val="006F7E8430BF4A2FBA6388ABDB7DCC14"/>
        <w:category>
          <w:name w:val="General"/>
          <w:gallery w:val="placeholder"/>
        </w:category>
        <w:types>
          <w:type w:val="bbPlcHdr"/>
        </w:types>
        <w:behaviors>
          <w:behavior w:val="content"/>
        </w:behaviors>
        <w:guid w:val="{DEAC8656-F8AB-405E-8D39-9B0BF30B2D25}"/>
      </w:docPartPr>
      <w:docPartBody>
        <w:p w:rsidR="0019180E" w:rsidRDefault="0019180E">
          <w:r w:rsidRPr="00881888">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0E"/>
    <w:rsid w:val="0019180E"/>
    <w:rsid w:val="002C3F83"/>
    <w:rsid w:val="00316752"/>
    <w:rsid w:val="00711C69"/>
    <w:rsid w:val="00B856D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80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18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3</DocumentReviewer>
    <ReviewDate xmlns="83217380-56ce-4d97-9c54-d76d36db9e5f">2026-09-23T12:00:00+00:00</ReviewDate>
    <ReviewSchedule xmlns="83217380-56ce-4d97-9c54-d76d36db9e5f">2</ReviewSchedule>
    <TaxCatchAll xmlns="83217380-56ce-4d97-9c54-d76d36db9e5f">
      <Value>41</Value>
      <Value>114</Value>
      <Value>141</Value>
    </TaxCatchAll>
    <DocumentApprover xmlns="83217380-56ce-4d97-9c54-d76d36db9e5f">2</DocumentApprover>
    <ReviewComments xmlns="83217380-56ce-4d97-9c54-d76d36db9e5f">Included QM approval if minimum 2m standoff
distanace cannot be acheived.</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PTW</TermName>
          <TermId xmlns="http://schemas.microsoft.com/office/infopath/2007/PartnerControls">6d260927-4eb4-47b9-b44f-779f00b56753</TermId>
        </TermInfo>
      </Terms>
    </b416d0a360354c56968bc8aba6ce33ca>
    <DLCPolicyLabelValue xmlns="6c40498a-8e7f-486b-a467-0bb5e2b6090f">Version: 10.1</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Props1.xml><?xml version="1.0" encoding="utf-8"?>
<ds:datastoreItem xmlns:ds="http://schemas.openxmlformats.org/officeDocument/2006/customXml" ds:itemID="{5E8F66F2-3A84-45DD-A185-39CC1CB00E04}">
  <ds:schemaRefs>
    <ds:schemaRef ds:uri="http://schemas.openxmlformats.org/officeDocument/2006/bibliography"/>
  </ds:schemaRefs>
</ds:datastoreItem>
</file>

<file path=customXml/itemProps2.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3.xml><?xml version="1.0" encoding="utf-8"?>
<ds:datastoreItem xmlns:ds="http://schemas.openxmlformats.org/officeDocument/2006/customXml" ds:itemID="{3FF8BFE3-89CC-43AB-A3BE-4F1245F5DC68}">
  <ds:schemaRefs>
    <ds:schemaRef ds:uri="office.server.policy"/>
  </ds:schemaRefs>
</ds:datastoreItem>
</file>

<file path=customXml/itemProps4.xml><?xml version="1.0" encoding="utf-8"?>
<ds:datastoreItem xmlns:ds="http://schemas.openxmlformats.org/officeDocument/2006/customXml" ds:itemID="{7A73BD69-3717-4FC2-950D-DB433623160A}">
  <ds:schemaRefs>
    <ds:schemaRef ds:uri="http://schemas.microsoft.com/sharepoint/v3/contenttype/forms"/>
  </ds:schemaRefs>
</ds:datastoreItem>
</file>

<file path=customXml/itemProps5.xml><?xml version="1.0" encoding="utf-8"?>
<ds:datastoreItem xmlns:ds="http://schemas.openxmlformats.org/officeDocument/2006/customXml" ds:itemID="{DCAC8040-DDF4-45F1-B6A6-EB8986FFE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217380-56ce-4d97-9c54-d76d36db9e5f"/>
    <ds:schemaRef ds:uri="6c40498a-8e7f-486b-a467-0bb5e2b60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73454AD-C8D2-459E-BCAD-4EB08D58ADDB}">
  <ds:schemaRefs>
    <ds:schemaRef ds:uri="http://schemas.microsoft.com/office/2006/metadata/properties"/>
    <ds:schemaRef ds:uri="http://schemas.microsoft.com/office/infopath/2007/PartnerControls"/>
    <ds:schemaRef ds:uri="83217380-56ce-4d97-9c54-d76d36db9e5f"/>
    <ds:schemaRef ds:uri="6c40498a-8e7f-486b-a467-0bb5e2b6090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Form-Template-Portrait.dotx</Template>
  <TotalTime>156</TotalTime>
  <Pages>5</Pages>
  <Words>874</Words>
  <Characters>4507</Characters>
  <Application>Microsoft Office Word</Application>
  <DocSecurity>0</DocSecurity>
  <Lines>322</Lines>
  <Paragraphs>222</Paragraphs>
  <ScaleCrop>false</ScaleCrop>
  <HeadingPairs>
    <vt:vector size="2" baseType="variant">
      <vt:variant>
        <vt:lpstr>Title</vt:lpstr>
      </vt:variant>
      <vt:variant>
        <vt:i4>1</vt:i4>
      </vt:variant>
    </vt:vector>
  </HeadingPairs>
  <TitlesOfParts>
    <vt:vector size="1" baseType="lpstr">
      <vt:lpstr>PTW Marking, Drilling &amp; Blasting</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PTW Marking, Drilling &amp; Blasting</dc:title>
  <dc:subject/>
  <dc:creator>Anya Hardy (GBC Winstone)</dc:creator>
  <cp:keywords/>
  <dc:description/>
  <cp:lastModifiedBy>Anya Hardy (Winstone Aggregates)</cp:lastModifiedBy>
  <cp:revision>23</cp:revision>
  <cp:lastPrinted>2025-09-13T21:22:00Z</cp:lastPrinted>
  <dcterms:created xsi:type="dcterms:W3CDTF">2019-05-13T03:11:00Z</dcterms:created>
  <dcterms:modified xsi:type="dcterms:W3CDTF">2026-01-18T00:49:00Z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141;#PTW|6d260927-4eb4-47b9-b44f-779f00b56753</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2020-02-16T11:00:00Z</vt:filetime>
  </property>
  <property fmtid="{D5CDD505-2E9C-101B-9397-08002B2CF9AE}" pid="10" name="AuthorIds_UIVersion_514">
    <vt:lpwstr>179</vt:lpwstr>
  </property>
  <property fmtid="{D5CDD505-2E9C-101B-9397-08002B2CF9AE}" pid="11" name="AuthorIds_UIVersion_3">
    <vt:lpwstr>179</vt:lpwstr>
  </property>
  <property fmtid="{D5CDD505-2E9C-101B-9397-08002B2CF9AE}" pid="12" name="AuthorIds_UIVersion_5">
    <vt:lpwstr>27</vt:lpwstr>
  </property>
  <property fmtid="{D5CDD505-2E9C-101B-9397-08002B2CF9AE}" pid="13" name="AuthorIds_UIVersion_8">
    <vt:lpwstr>27</vt:lpwstr>
  </property>
  <property fmtid="{D5CDD505-2E9C-101B-9397-08002B2CF9AE}" pid="14" name="AuthorIds_UIVersion_1025">
    <vt:lpwstr>179</vt:lpwstr>
  </property>
  <property fmtid="{D5CDD505-2E9C-101B-9397-08002B2CF9AE}" pid="15" name="Document_x0020_Content_x0020_Type">
    <vt:lpwstr>141;#PTW|6d260927-4eb4-47b9-b44f-779f00b56753</vt:lpwstr>
  </property>
</Properties>
</file>