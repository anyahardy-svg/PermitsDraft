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6466" w14:textId="77777777" w:rsidR="00AD7979" w:rsidRDefault="00AD7979" w:rsidP="00AD7979">
      <w:pPr>
        <w:pStyle w:val="BodyText"/>
        <w:ind w:left="0"/>
      </w:pPr>
      <w:r>
        <w:t xml:space="preserve">This form may be used when using or working from a ladder and may accompany any </w:t>
      </w:r>
      <w:r w:rsidRPr="00044553">
        <w:t xml:space="preserve">Work </w:t>
      </w:r>
      <w:r>
        <w:t>a</w:t>
      </w:r>
      <w:r w:rsidRPr="00044553">
        <w:t>t Heights W</w:t>
      </w:r>
      <w:r>
        <w:t>ork Permit.</w:t>
      </w:r>
    </w:p>
    <w:tbl>
      <w:tblPr>
        <w:tblStyle w:val="TableGridLight"/>
        <w:tblW w:w="10060" w:type="dxa"/>
        <w:tblLook w:val="01E0" w:firstRow="1" w:lastRow="1" w:firstColumn="1" w:lastColumn="1" w:noHBand="0" w:noVBand="0"/>
      </w:tblPr>
      <w:tblGrid>
        <w:gridCol w:w="534"/>
        <w:gridCol w:w="8354"/>
        <w:gridCol w:w="586"/>
        <w:gridCol w:w="586"/>
      </w:tblGrid>
      <w:tr w:rsidR="00F266CE" w:rsidRPr="00B874CA" w14:paraId="05536AAF" w14:textId="77777777" w:rsidTr="00F266CE">
        <w:tc>
          <w:tcPr>
            <w:tcW w:w="0" w:type="auto"/>
          </w:tcPr>
          <w:p w14:paraId="15804F2F" w14:textId="77777777" w:rsidR="00F266CE" w:rsidRPr="00AD7979" w:rsidRDefault="00F266CE" w:rsidP="00AD7979">
            <w:pPr>
              <w:pStyle w:val="TableHeading-LeftAligned"/>
            </w:pPr>
            <w:r w:rsidRPr="008604BC">
              <w:t>NO</w:t>
            </w:r>
          </w:p>
        </w:tc>
        <w:tc>
          <w:tcPr>
            <w:tcW w:w="8354" w:type="dxa"/>
          </w:tcPr>
          <w:p w14:paraId="766A8567" w14:textId="77777777" w:rsidR="00F266CE" w:rsidRPr="00AD7979" w:rsidRDefault="00F266CE" w:rsidP="00AD7979">
            <w:pPr>
              <w:pStyle w:val="TableHeading-LeftAligned"/>
            </w:pPr>
            <w:r w:rsidRPr="008604BC">
              <w:t>Item</w:t>
            </w:r>
          </w:p>
        </w:tc>
        <w:tc>
          <w:tcPr>
            <w:tcW w:w="586" w:type="dxa"/>
          </w:tcPr>
          <w:p w14:paraId="04EC8579" w14:textId="3B903B12" w:rsidR="00F266CE" w:rsidRPr="00AD7979" w:rsidRDefault="00F266CE" w:rsidP="00F266CE">
            <w:pPr>
              <w:pStyle w:val="TableHeading-Centred"/>
            </w:pPr>
            <w:r>
              <w:t>√</w:t>
            </w:r>
          </w:p>
        </w:tc>
        <w:tc>
          <w:tcPr>
            <w:tcW w:w="586" w:type="dxa"/>
          </w:tcPr>
          <w:p w14:paraId="6F8CBD9F" w14:textId="29553DA2" w:rsidR="00F266CE" w:rsidRPr="00AD7979" w:rsidRDefault="00F266CE" w:rsidP="00F266CE">
            <w:pPr>
              <w:pStyle w:val="TableHeading-Centred"/>
            </w:pPr>
            <w:r w:rsidRPr="008604BC">
              <w:t>X</w:t>
            </w:r>
          </w:p>
        </w:tc>
      </w:tr>
      <w:tr w:rsidR="00F266CE" w:rsidRPr="00B874CA" w14:paraId="05297F43" w14:textId="77777777" w:rsidTr="00F266CE">
        <w:tc>
          <w:tcPr>
            <w:tcW w:w="0" w:type="auto"/>
          </w:tcPr>
          <w:p w14:paraId="6C308108" w14:textId="3DE4A96C" w:rsidR="00F266CE" w:rsidRPr="00AD7979" w:rsidRDefault="00F266CE" w:rsidP="00F266CE">
            <w:pPr>
              <w:pStyle w:val="Table-NumberList"/>
            </w:pPr>
          </w:p>
        </w:tc>
        <w:tc>
          <w:tcPr>
            <w:tcW w:w="8354" w:type="dxa"/>
          </w:tcPr>
          <w:p w14:paraId="1BD2F85C" w14:textId="77777777" w:rsidR="00F266CE" w:rsidRPr="00F266CE" w:rsidRDefault="00F266CE" w:rsidP="00F266CE">
            <w:pPr>
              <w:pStyle w:val="TableText-LeftAligned"/>
            </w:pPr>
            <w:r w:rsidRPr="00B874CA">
              <w:t xml:space="preserve">Is a ladder the best method to access the work area </w:t>
            </w:r>
            <w:r w:rsidRPr="00F266CE">
              <w:t>required?</w:t>
            </w:r>
          </w:p>
        </w:tc>
        <w:tc>
          <w:tcPr>
            <w:tcW w:w="586" w:type="dxa"/>
          </w:tcPr>
          <w:p w14:paraId="1F8B578E" w14:textId="3E7DC934" w:rsidR="00F266CE" w:rsidRPr="00F266CE" w:rsidRDefault="009B7321" w:rsidP="00F266CE">
            <w:pPr>
              <w:pStyle w:val="TableText-Centred"/>
            </w:pPr>
            <w:sdt>
              <w:sdtPr>
                <w:id w:val="-1169321304"/>
                <w14:checkbox>
                  <w14:checked w14:val="0"/>
                  <w14:checkedState w14:val="00FE" w14:font="Wingdings"/>
                  <w14:uncheckedState w14:val="2610" w14:font="MS Gothic"/>
                </w14:checkbox>
              </w:sdtPr>
              <w:sdtEndPr/>
              <w:sdtContent>
                <w:r w:rsidR="002612F8">
                  <w:rPr>
                    <w:rFonts w:ascii="MS Gothic" w:eastAsia="MS Gothic" w:hAnsi="MS Gothic" w:hint="eastAsia"/>
                  </w:rPr>
                  <w:t>☐</w:t>
                </w:r>
              </w:sdtContent>
            </w:sdt>
          </w:p>
        </w:tc>
        <w:tc>
          <w:tcPr>
            <w:tcW w:w="586" w:type="dxa"/>
          </w:tcPr>
          <w:p w14:paraId="078E9CFE" w14:textId="18C7A3D4" w:rsidR="00F266CE" w:rsidRPr="00F266CE" w:rsidRDefault="009B7321" w:rsidP="00F266CE">
            <w:pPr>
              <w:pStyle w:val="TableText-Centred"/>
            </w:pPr>
            <w:sdt>
              <w:sdtPr>
                <w:id w:val="582721857"/>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2612F8" w:rsidRPr="00B874CA" w14:paraId="40BE31E1" w14:textId="77777777" w:rsidTr="00F266CE">
        <w:tc>
          <w:tcPr>
            <w:tcW w:w="0" w:type="auto"/>
          </w:tcPr>
          <w:p w14:paraId="3F7430BD" w14:textId="605A8A7E" w:rsidR="002612F8" w:rsidRPr="00AD7979" w:rsidRDefault="002612F8" w:rsidP="002612F8">
            <w:pPr>
              <w:pStyle w:val="Table-NumberList"/>
            </w:pPr>
          </w:p>
        </w:tc>
        <w:tc>
          <w:tcPr>
            <w:tcW w:w="8354" w:type="dxa"/>
          </w:tcPr>
          <w:p w14:paraId="677E9F58" w14:textId="03CCAE47" w:rsidR="002612F8" w:rsidRPr="002612F8" w:rsidRDefault="002612F8" w:rsidP="002612F8">
            <w:pPr>
              <w:pStyle w:val="TableText-LeftAligned"/>
            </w:pPr>
            <w:r>
              <w:t>Is the ladder to be used an aluminium Industrial Grade L</w:t>
            </w:r>
            <w:r w:rsidRPr="002612F8">
              <w:t>adder tested to AS/NZS 1892 and certified as being able to hold at least 120kg?</w:t>
            </w:r>
          </w:p>
        </w:tc>
        <w:tc>
          <w:tcPr>
            <w:tcW w:w="586" w:type="dxa"/>
          </w:tcPr>
          <w:p w14:paraId="7FB3E741" w14:textId="44AC06C4" w:rsidR="002612F8" w:rsidRPr="002612F8" w:rsidRDefault="009B7321" w:rsidP="002612F8">
            <w:pPr>
              <w:pStyle w:val="TableText-Centred"/>
            </w:pPr>
            <w:sdt>
              <w:sdtPr>
                <w:id w:val="-82682302"/>
                <w14:checkbox>
                  <w14:checked w14:val="0"/>
                  <w14:checkedState w14:val="00FE" w14:font="Wingdings"/>
                  <w14:uncheckedState w14:val="2610" w14:font="MS Gothic"/>
                </w14:checkbox>
              </w:sdtPr>
              <w:sdtEndPr/>
              <w:sdtContent>
                <w:r w:rsidR="002612F8" w:rsidRPr="002612F8">
                  <w:rPr>
                    <w:rFonts w:ascii="Segoe UI Symbol" w:hAnsi="Segoe UI Symbol" w:cs="Segoe UI Symbol"/>
                  </w:rPr>
                  <w:t>☐</w:t>
                </w:r>
              </w:sdtContent>
            </w:sdt>
          </w:p>
        </w:tc>
        <w:tc>
          <w:tcPr>
            <w:tcW w:w="586" w:type="dxa"/>
          </w:tcPr>
          <w:p w14:paraId="33BBA538" w14:textId="35AA465F" w:rsidR="002612F8" w:rsidRPr="002612F8" w:rsidRDefault="009B7321" w:rsidP="002612F8">
            <w:pPr>
              <w:pStyle w:val="TableText-Centred"/>
            </w:pPr>
            <w:sdt>
              <w:sdtPr>
                <w:id w:val="1806035653"/>
                <w14:checkbox>
                  <w14:checked w14:val="0"/>
                  <w14:checkedState w14:val="2612" w14:font="MS Gothic"/>
                  <w14:uncheckedState w14:val="2610" w14:font="MS Gothic"/>
                </w14:checkbox>
              </w:sdtPr>
              <w:sdtEndPr/>
              <w:sdtContent>
                <w:r w:rsidR="002612F8" w:rsidRPr="002612F8">
                  <w:rPr>
                    <w:rFonts w:ascii="Segoe UI Symbol" w:hAnsi="Segoe UI Symbol" w:cs="Segoe UI Symbol"/>
                  </w:rPr>
                  <w:t>☐</w:t>
                </w:r>
              </w:sdtContent>
            </w:sdt>
          </w:p>
        </w:tc>
      </w:tr>
      <w:tr w:rsidR="00F266CE" w:rsidRPr="00B874CA" w14:paraId="51F98363" w14:textId="77777777" w:rsidTr="00F266CE">
        <w:tc>
          <w:tcPr>
            <w:tcW w:w="0" w:type="auto"/>
          </w:tcPr>
          <w:p w14:paraId="2403EFA7" w14:textId="27343450" w:rsidR="00F266CE" w:rsidRPr="00AD7979" w:rsidRDefault="00F266CE" w:rsidP="002612F8">
            <w:pPr>
              <w:pStyle w:val="Table-NumberList"/>
            </w:pPr>
          </w:p>
        </w:tc>
        <w:tc>
          <w:tcPr>
            <w:tcW w:w="8354" w:type="dxa"/>
          </w:tcPr>
          <w:p w14:paraId="153F4453" w14:textId="517118DF" w:rsidR="00F266CE" w:rsidRPr="00F266CE" w:rsidRDefault="00F266CE" w:rsidP="002612F8">
            <w:pPr>
              <w:pStyle w:val="TableText-LeftAligned"/>
            </w:pPr>
            <w:r w:rsidRPr="00B874CA">
              <w:t xml:space="preserve">Are there any overhead hazards? </w:t>
            </w:r>
            <w:r w:rsidR="002612F8">
              <w:t>A</w:t>
            </w:r>
            <w:r w:rsidRPr="00B874CA">
              <w:t xml:space="preserve"> minimum of 4 metres from overhead lines is required – refer to </w:t>
            </w:r>
            <w:hyperlink r:id="rId12" w:history="1">
              <w:r w:rsidR="00385B8B" w:rsidRPr="008A01F5">
                <w:rPr>
                  <w:rStyle w:val="Hyperlink"/>
                </w:rPr>
                <w:t>https://worksafe.govt.nz/laws-and-regulations/standards/electricity-standards-and-codes-of-practice/</w:t>
              </w:r>
            </w:hyperlink>
            <w:r w:rsidR="00385B8B">
              <w:t xml:space="preserve"> </w:t>
            </w:r>
          </w:p>
        </w:tc>
        <w:tc>
          <w:tcPr>
            <w:tcW w:w="586" w:type="dxa"/>
          </w:tcPr>
          <w:p w14:paraId="4B701C37" w14:textId="7B686E44" w:rsidR="00F266CE" w:rsidRPr="00F266CE" w:rsidRDefault="009B7321" w:rsidP="00F266CE">
            <w:pPr>
              <w:pStyle w:val="TableText-Centred"/>
            </w:pPr>
            <w:sdt>
              <w:sdtPr>
                <w:id w:val="-1717038738"/>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372CEFD5" w14:textId="0482C109" w:rsidR="00F266CE" w:rsidRPr="00F266CE" w:rsidRDefault="009B7321" w:rsidP="00F266CE">
            <w:pPr>
              <w:pStyle w:val="TableText-Centred"/>
            </w:pPr>
            <w:sdt>
              <w:sdtPr>
                <w:id w:val="-276020092"/>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29B11BB5" w14:textId="77777777" w:rsidTr="00F266CE">
        <w:tc>
          <w:tcPr>
            <w:tcW w:w="0" w:type="auto"/>
          </w:tcPr>
          <w:p w14:paraId="6C3251F7" w14:textId="2271D846" w:rsidR="00F266CE" w:rsidRPr="00AD7979" w:rsidRDefault="00F266CE" w:rsidP="00F266CE">
            <w:pPr>
              <w:pStyle w:val="Table-NumberList"/>
            </w:pPr>
          </w:p>
        </w:tc>
        <w:tc>
          <w:tcPr>
            <w:tcW w:w="8354" w:type="dxa"/>
          </w:tcPr>
          <w:p w14:paraId="617F6B3D" w14:textId="77777777" w:rsidR="00F266CE" w:rsidRPr="00F266CE" w:rsidRDefault="00F266CE" w:rsidP="00F266CE">
            <w:pPr>
              <w:pStyle w:val="TableText-LeftAligned"/>
            </w:pPr>
            <w:r w:rsidRPr="00B874CA">
              <w:t>Is there safe access to the intended work area? (Note: Check for hazards in the immediate</w:t>
            </w:r>
            <w:r w:rsidRPr="00F266CE">
              <w:t xml:space="preserve"> area?)</w:t>
            </w:r>
          </w:p>
        </w:tc>
        <w:tc>
          <w:tcPr>
            <w:tcW w:w="586" w:type="dxa"/>
          </w:tcPr>
          <w:p w14:paraId="0E509D82" w14:textId="2F7B10DD" w:rsidR="00F266CE" w:rsidRPr="00F266CE" w:rsidRDefault="009B7321" w:rsidP="00F266CE">
            <w:pPr>
              <w:pStyle w:val="TableText-Centred"/>
            </w:pPr>
            <w:sdt>
              <w:sdtPr>
                <w:id w:val="-524950681"/>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7041DC66" w14:textId="3F97179E" w:rsidR="00F266CE" w:rsidRPr="00F266CE" w:rsidRDefault="009B7321" w:rsidP="00F266CE">
            <w:pPr>
              <w:pStyle w:val="TableText-Centred"/>
            </w:pPr>
            <w:sdt>
              <w:sdtPr>
                <w:id w:val="-1181044412"/>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22081729" w14:textId="77777777" w:rsidTr="00F266CE">
        <w:tc>
          <w:tcPr>
            <w:tcW w:w="0" w:type="auto"/>
          </w:tcPr>
          <w:p w14:paraId="0A80C2E7" w14:textId="549A540B" w:rsidR="00F266CE" w:rsidRPr="00AD7979" w:rsidRDefault="00F266CE" w:rsidP="00F266CE">
            <w:pPr>
              <w:pStyle w:val="Table-NumberList"/>
            </w:pPr>
          </w:p>
        </w:tc>
        <w:tc>
          <w:tcPr>
            <w:tcW w:w="8354" w:type="dxa"/>
          </w:tcPr>
          <w:p w14:paraId="08C1CAB9" w14:textId="54804456" w:rsidR="00F266CE" w:rsidRPr="00F266CE" w:rsidRDefault="004E01C9" w:rsidP="002C6934">
            <w:pPr>
              <w:pStyle w:val="TableText-LeftAligned"/>
            </w:pPr>
            <w:r w:rsidRPr="00B874CA">
              <w:t>Is there</w:t>
            </w:r>
            <w:r w:rsidR="00F266CE" w:rsidRPr="00B874CA">
              <w:t xml:space="preserve"> an emergency plan in place in case of a fall? (Refer to Page </w:t>
            </w:r>
            <w:r w:rsidR="002C6934">
              <w:t>49</w:t>
            </w:r>
            <w:r w:rsidR="00F266CE" w:rsidRPr="00B874CA">
              <w:t xml:space="preserve"> of </w:t>
            </w:r>
            <w:r w:rsidR="002C6934" w:rsidRPr="002C6934">
              <w:t>BEST PRACTICE GUIDELINES FOR WORKING AT HEIGHT IN NEW ZEALAND</w:t>
            </w:r>
            <w:r w:rsidR="00F266CE" w:rsidRPr="00B874CA">
              <w:t>)</w:t>
            </w:r>
          </w:p>
        </w:tc>
        <w:tc>
          <w:tcPr>
            <w:tcW w:w="586" w:type="dxa"/>
          </w:tcPr>
          <w:p w14:paraId="3F4B4324" w14:textId="5616117F" w:rsidR="00F266CE" w:rsidRPr="00F266CE" w:rsidRDefault="009B7321" w:rsidP="00F266CE">
            <w:pPr>
              <w:pStyle w:val="TableText-Centred"/>
            </w:pPr>
            <w:sdt>
              <w:sdtPr>
                <w:id w:val="1048952655"/>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0D8AD488" w14:textId="70610218" w:rsidR="00F266CE" w:rsidRPr="00F266CE" w:rsidRDefault="009B7321" w:rsidP="00F266CE">
            <w:pPr>
              <w:pStyle w:val="TableText-Centred"/>
            </w:pPr>
            <w:sdt>
              <w:sdtPr>
                <w:id w:val="1796486375"/>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4FC033B8" w14:textId="77777777" w:rsidTr="00F266CE">
        <w:tc>
          <w:tcPr>
            <w:tcW w:w="0" w:type="auto"/>
          </w:tcPr>
          <w:p w14:paraId="2B6D4AC0" w14:textId="209E34EC" w:rsidR="00F266CE" w:rsidRPr="00AD7979" w:rsidRDefault="00F266CE" w:rsidP="00F266CE">
            <w:pPr>
              <w:pStyle w:val="Table-NumberList"/>
            </w:pPr>
          </w:p>
        </w:tc>
        <w:tc>
          <w:tcPr>
            <w:tcW w:w="8354" w:type="dxa"/>
          </w:tcPr>
          <w:p w14:paraId="1AD96CD6" w14:textId="1DAF8C73" w:rsidR="00F266CE" w:rsidRPr="00F266CE" w:rsidRDefault="00F266CE" w:rsidP="00F266CE">
            <w:pPr>
              <w:pStyle w:val="TableText-LeftAligned"/>
            </w:pPr>
            <w:r w:rsidRPr="00B874CA">
              <w:t>Is it the right type of ladder for the job? (right height, type</w:t>
            </w:r>
            <w:r w:rsidR="002612F8">
              <w:t>, etc</w:t>
            </w:r>
            <w:r w:rsidRPr="00B874CA">
              <w:t>)</w:t>
            </w:r>
          </w:p>
        </w:tc>
        <w:tc>
          <w:tcPr>
            <w:tcW w:w="586" w:type="dxa"/>
          </w:tcPr>
          <w:p w14:paraId="17108C19" w14:textId="721E5D9F" w:rsidR="00F266CE" w:rsidRPr="00F266CE" w:rsidRDefault="009B7321" w:rsidP="00F266CE">
            <w:pPr>
              <w:pStyle w:val="TableText-Centred"/>
            </w:pPr>
            <w:sdt>
              <w:sdtPr>
                <w:id w:val="1330874502"/>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2231135A" w14:textId="7159E474" w:rsidR="00F266CE" w:rsidRPr="00F266CE" w:rsidRDefault="009B7321" w:rsidP="00F266CE">
            <w:pPr>
              <w:pStyle w:val="TableText-Centred"/>
            </w:pPr>
            <w:sdt>
              <w:sdtPr>
                <w:id w:val="226656978"/>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14:paraId="3C3DC1D5" w14:textId="77777777" w:rsidTr="00F266CE">
        <w:tc>
          <w:tcPr>
            <w:tcW w:w="0" w:type="auto"/>
          </w:tcPr>
          <w:p w14:paraId="1B8CF363" w14:textId="0582433B" w:rsidR="00F266CE" w:rsidRPr="00AD7979" w:rsidRDefault="00F266CE" w:rsidP="00F266CE">
            <w:pPr>
              <w:pStyle w:val="Table-NumberList"/>
            </w:pPr>
          </w:p>
        </w:tc>
        <w:tc>
          <w:tcPr>
            <w:tcW w:w="8354" w:type="dxa"/>
          </w:tcPr>
          <w:p w14:paraId="4837568C" w14:textId="77777777" w:rsidR="004E01C9" w:rsidRDefault="00F266CE" w:rsidP="004E01C9">
            <w:pPr>
              <w:pStyle w:val="TableText-LeftAligned"/>
            </w:pPr>
            <w:r w:rsidRPr="00B874CA">
              <w:t>Is the ladd</w:t>
            </w:r>
            <w:r w:rsidRPr="00F266CE">
              <w:t>er to be used in good condition</w:t>
            </w:r>
            <w:r w:rsidR="004E01C9">
              <w:t xml:space="preserve"> </w:t>
            </w:r>
            <w:r w:rsidRPr="00B874CA">
              <w:t>with</w:t>
            </w:r>
            <w:r w:rsidRPr="00F266CE">
              <w:t xml:space="preserve"> rubber feet?</w:t>
            </w:r>
          </w:p>
          <w:p w14:paraId="7E5A7534" w14:textId="0E0001D8" w:rsidR="00F266CE" w:rsidRPr="00F266CE" w:rsidRDefault="004E01C9" w:rsidP="004E01C9">
            <w:pPr>
              <w:pStyle w:val="Table-BulletListLeftAligned"/>
            </w:pPr>
            <w:r w:rsidRPr="00B874CA">
              <w:t>All</w:t>
            </w:r>
            <w:r w:rsidR="00F266CE" w:rsidRPr="00B874CA">
              <w:t xml:space="preserve"> rungs in good condition?</w:t>
            </w:r>
          </w:p>
          <w:p w14:paraId="6F4F4C17" w14:textId="74DEA440" w:rsidR="00F266CE" w:rsidRPr="00F266CE" w:rsidRDefault="004E01C9" w:rsidP="004E01C9">
            <w:pPr>
              <w:pStyle w:val="Table-BulletListLeftAligned"/>
            </w:pPr>
            <w:r w:rsidRPr="00B874CA">
              <w:t>All</w:t>
            </w:r>
            <w:r w:rsidR="00F266CE" w:rsidRPr="00B874CA">
              <w:t xml:space="preserve"> safety catches/locking bars in working</w:t>
            </w:r>
            <w:r w:rsidR="00F266CE" w:rsidRPr="00F266CE">
              <w:t xml:space="preserve"> order?</w:t>
            </w:r>
          </w:p>
          <w:p w14:paraId="50270677" w14:textId="65C3E909" w:rsidR="00F266CE" w:rsidRPr="00F266CE" w:rsidRDefault="004E01C9" w:rsidP="002C6934">
            <w:pPr>
              <w:pStyle w:val="Table-BulletListLeftAligned"/>
            </w:pPr>
            <w:r w:rsidRPr="00B874CA">
              <w:t>Has</w:t>
            </w:r>
            <w:r w:rsidR="00F266CE" w:rsidRPr="00B874CA">
              <w:t xml:space="preserve"> a </w:t>
            </w:r>
            <w:r w:rsidR="002C6934" w:rsidRPr="002C6934">
              <w:t xml:space="preserve">AS/NZS 1892 </w:t>
            </w:r>
            <w:r w:rsidR="002C6934">
              <w:t>standard</w:t>
            </w:r>
            <w:r w:rsidR="00F266CE" w:rsidRPr="00B874CA">
              <w:t xml:space="preserve"> mark on it</w:t>
            </w:r>
            <w:r w:rsidR="002C6934">
              <w:t xml:space="preserve"> and rated to at least 120kg</w:t>
            </w:r>
            <w:r w:rsidR="00F266CE" w:rsidRPr="00B874CA">
              <w:t>?</w:t>
            </w:r>
          </w:p>
        </w:tc>
        <w:tc>
          <w:tcPr>
            <w:tcW w:w="586" w:type="dxa"/>
          </w:tcPr>
          <w:p w14:paraId="3EFC7CA6" w14:textId="576BC6E3" w:rsidR="00F266CE" w:rsidRPr="00F266CE" w:rsidRDefault="009B7321" w:rsidP="00F266CE">
            <w:pPr>
              <w:pStyle w:val="TableText-Centred"/>
            </w:pPr>
            <w:sdt>
              <w:sdtPr>
                <w:id w:val="603236461"/>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042FE3AB" w14:textId="789EF74D" w:rsidR="00F266CE" w:rsidRPr="00F266CE" w:rsidRDefault="009B7321" w:rsidP="00F266CE">
            <w:pPr>
              <w:pStyle w:val="TableText-Centred"/>
            </w:pPr>
            <w:sdt>
              <w:sdtPr>
                <w:id w:val="1030144970"/>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1B67D683" w14:textId="77777777" w:rsidTr="00F266CE">
        <w:tc>
          <w:tcPr>
            <w:tcW w:w="0" w:type="auto"/>
          </w:tcPr>
          <w:p w14:paraId="2841D063" w14:textId="6E4C1A6F" w:rsidR="00F266CE" w:rsidRPr="00AD7979" w:rsidRDefault="00F266CE" w:rsidP="00F266CE">
            <w:pPr>
              <w:pStyle w:val="Table-NumberList"/>
            </w:pPr>
          </w:p>
        </w:tc>
        <w:tc>
          <w:tcPr>
            <w:tcW w:w="8354" w:type="dxa"/>
          </w:tcPr>
          <w:p w14:paraId="7FE42ECB" w14:textId="77777777" w:rsidR="00F266CE" w:rsidRPr="00F266CE" w:rsidRDefault="00F266CE" w:rsidP="00F266CE">
            <w:pPr>
              <w:pStyle w:val="TableText-LeftAligned"/>
            </w:pPr>
            <w:r w:rsidRPr="00B874CA">
              <w:t>If being used as an access way, does the ladder overhang at least one metre beyond the step off point?</w:t>
            </w:r>
          </w:p>
        </w:tc>
        <w:tc>
          <w:tcPr>
            <w:tcW w:w="586" w:type="dxa"/>
          </w:tcPr>
          <w:p w14:paraId="5B39AAE7" w14:textId="1DA8CD32" w:rsidR="00F266CE" w:rsidRPr="00F266CE" w:rsidRDefault="009B7321" w:rsidP="00F266CE">
            <w:pPr>
              <w:pStyle w:val="TableText-Centred"/>
            </w:pPr>
            <w:sdt>
              <w:sdtPr>
                <w:id w:val="-1183595075"/>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6FE410DD" w14:textId="0EBC711D" w:rsidR="00F266CE" w:rsidRPr="00F266CE" w:rsidRDefault="009B7321" w:rsidP="00F266CE">
            <w:pPr>
              <w:pStyle w:val="TableText-Centred"/>
            </w:pPr>
            <w:sdt>
              <w:sdtPr>
                <w:id w:val="-28572002"/>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5187279D" w14:textId="77777777" w:rsidTr="00F266CE">
        <w:tc>
          <w:tcPr>
            <w:tcW w:w="0" w:type="auto"/>
          </w:tcPr>
          <w:p w14:paraId="799D2C8A" w14:textId="343FCD87" w:rsidR="00F266CE" w:rsidRPr="00AD7979" w:rsidRDefault="00F266CE" w:rsidP="00F266CE">
            <w:pPr>
              <w:pStyle w:val="Table-NumberList"/>
            </w:pPr>
          </w:p>
        </w:tc>
        <w:tc>
          <w:tcPr>
            <w:tcW w:w="8354" w:type="dxa"/>
          </w:tcPr>
          <w:p w14:paraId="1DC298E1" w14:textId="3A4E2903" w:rsidR="00F266CE" w:rsidRPr="00F266CE" w:rsidRDefault="00F266CE" w:rsidP="00F266CE">
            <w:pPr>
              <w:pStyle w:val="TableText-LeftAligned"/>
            </w:pPr>
            <w:r w:rsidRPr="00B874CA">
              <w:t>Is the ladder secured against movement at the top and bottom? (Note: you m</w:t>
            </w:r>
            <w:r w:rsidR="00F27D9A">
              <w:t>ust</w:t>
            </w:r>
            <w:r w:rsidRPr="00B874CA">
              <w:t xml:space="preserve"> have to have someone hold the ladder at the bottom initially to set this up)</w:t>
            </w:r>
          </w:p>
        </w:tc>
        <w:tc>
          <w:tcPr>
            <w:tcW w:w="586" w:type="dxa"/>
          </w:tcPr>
          <w:p w14:paraId="3DB968F1" w14:textId="17457546" w:rsidR="00F266CE" w:rsidRPr="00F266CE" w:rsidRDefault="009B7321" w:rsidP="00F266CE">
            <w:pPr>
              <w:pStyle w:val="TableText-Centred"/>
            </w:pPr>
            <w:sdt>
              <w:sdtPr>
                <w:id w:val="1812825254"/>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4D6FB532" w14:textId="6E9A65C9" w:rsidR="00F266CE" w:rsidRPr="00F266CE" w:rsidRDefault="009B7321" w:rsidP="00F266CE">
            <w:pPr>
              <w:pStyle w:val="TableText-Centred"/>
            </w:pPr>
            <w:sdt>
              <w:sdtPr>
                <w:id w:val="1456610177"/>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4FD32C78" w14:textId="77777777" w:rsidTr="00F266CE">
        <w:tc>
          <w:tcPr>
            <w:tcW w:w="0" w:type="auto"/>
          </w:tcPr>
          <w:p w14:paraId="490793D1" w14:textId="78D06AB4" w:rsidR="00F266CE" w:rsidRPr="00AD7979" w:rsidRDefault="00F266CE" w:rsidP="00F266CE">
            <w:pPr>
              <w:pStyle w:val="Table-NumberList"/>
            </w:pPr>
          </w:p>
        </w:tc>
        <w:tc>
          <w:tcPr>
            <w:tcW w:w="8354" w:type="dxa"/>
          </w:tcPr>
          <w:p w14:paraId="42BE9457" w14:textId="5FC9DABF" w:rsidR="00F266CE" w:rsidRPr="00F266CE" w:rsidRDefault="00F266CE" w:rsidP="00F266CE">
            <w:pPr>
              <w:pStyle w:val="TableText-LeftAligned"/>
            </w:pPr>
            <w:r w:rsidRPr="00B874CA">
              <w:t xml:space="preserve">Is the ladder </w:t>
            </w:r>
            <w:r w:rsidR="002C6934">
              <w:t xml:space="preserve">to be footed </w:t>
            </w:r>
            <w:r w:rsidRPr="00B874CA">
              <w:t>on level ground?</w:t>
            </w:r>
          </w:p>
        </w:tc>
        <w:tc>
          <w:tcPr>
            <w:tcW w:w="586" w:type="dxa"/>
          </w:tcPr>
          <w:p w14:paraId="5941CB16" w14:textId="388E6F11" w:rsidR="00F266CE" w:rsidRPr="00F266CE" w:rsidRDefault="009B7321" w:rsidP="00F266CE">
            <w:pPr>
              <w:pStyle w:val="TableText-Centred"/>
            </w:pPr>
            <w:sdt>
              <w:sdtPr>
                <w:id w:val="-1117751006"/>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244D9829" w14:textId="5D860090" w:rsidR="00F266CE" w:rsidRPr="00F266CE" w:rsidRDefault="009B7321" w:rsidP="00F266CE">
            <w:pPr>
              <w:pStyle w:val="TableText-Centred"/>
            </w:pPr>
            <w:sdt>
              <w:sdtPr>
                <w:id w:val="-1571427200"/>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103660B5" w14:textId="77777777" w:rsidTr="00F266CE">
        <w:tc>
          <w:tcPr>
            <w:tcW w:w="0" w:type="auto"/>
          </w:tcPr>
          <w:p w14:paraId="735DCDAF" w14:textId="5F4B0EDC" w:rsidR="00F266CE" w:rsidRPr="00AD7979" w:rsidRDefault="00F266CE" w:rsidP="00F266CE">
            <w:pPr>
              <w:pStyle w:val="Table-NumberList"/>
            </w:pPr>
          </w:p>
        </w:tc>
        <w:tc>
          <w:tcPr>
            <w:tcW w:w="8354" w:type="dxa"/>
          </w:tcPr>
          <w:p w14:paraId="70A8A776" w14:textId="77777777" w:rsidR="00F266CE" w:rsidRPr="00F266CE" w:rsidRDefault="00F266CE" w:rsidP="00F266CE">
            <w:pPr>
              <w:pStyle w:val="TableText-LeftAligned"/>
            </w:pPr>
            <w:r w:rsidRPr="00B874CA">
              <w:t>Is the angle of the ladder set up to a ratio of; 4 up and 1 out?</w:t>
            </w:r>
          </w:p>
        </w:tc>
        <w:tc>
          <w:tcPr>
            <w:tcW w:w="586" w:type="dxa"/>
          </w:tcPr>
          <w:p w14:paraId="60012721" w14:textId="4E08771D" w:rsidR="00F266CE" w:rsidRPr="00F266CE" w:rsidRDefault="009B7321" w:rsidP="00F266CE">
            <w:pPr>
              <w:pStyle w:val="TableText-Centred"/>
            </w:pPr>
            <w:sdt>
              <w:sdtPr>
                <w:id w:val="-1769067171"/>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112D417F" w14:textId="2BC92988" w:rsidR="00F266CE" w:rsidRPr="00F266CE" w:rsidRDefault="009B7321" w:rsidP="00F266CE">
            <w:pPr>
              <w:pStyle w:val="TableText-Centred"/>
            </w:pPr>
            <w:sdt>
              <w:sdtPr>
                <w:id w:val="1172455929"/>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2054ADBA" w14:textId="77777777" w:rsidTr="00F266CE">
        <w:tc>
          <w:tcPr>
            <w:tcW w:w="0" w:type="auto"/>
          </w:tcPr>
          <w:p w14:paraId="1128C2BE" w14:textId="7A445DA3" w:rsidR="00F266CE" w:rsidRPr="00AD7979" w:rsidRDefault="00F266CE" w:rsidP="00F266CE">
            <w:pPr>
              <w:pStyle w:val="Table-NumberList"/>
            </w:pPr>
          </w:p>
        </w:tc>
        <w:tc>
          <w:tcPr>
            <w:tcW w:w="8354" w:type="dxa"/>
          </w:tcPr>
          <w:p w14:paraId="63C3B555" w14:textId="77777777" w:rsidR="00F266CE" w:rsidRPr="00F266CE" w:rsidRDefault="00F266CE" w:rsidP="00F266CE">
            <w:pPr>
              <w:pStyle w:val="TableText-LeftAligned"/>
            </w:pPr>
            <w:r w:rsidRPr="00B874CA">
              <w:t>Is the ladder in</w:t>
            </w:r>
            <w:r w:rsidRPr="00F266CE">
              <w:t xml:space="preserve"> a vehicle or pedestrian access way? (Put up temporary barriers – cones/tape/signage etc)</w:t>
            </w:r>
          </w:p>
        </w:tc>
        <w:tc>
          <w:tcPr>
            <w:tcW w:w="586" w:type="dxa"/>
          </w:tcPr>
          <w:p w14:paraId="37A0E8D6" w14:textId="50B002C0" w:rsidR="00F266CE" w:rsidRPr="00F266CE" w:rsidRDefault="009B7321" w:rsidP="00F266CE">
            <w:pPr>
              <w:pStyle w:val="TableText-Centred"/>
            </w:pPr>
            <w:sdt>
              <w:sdtPr>
                <w:id w:val="1805424820"/>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66107490" w14:textId="6D6FEF83" w:rsidR="00F266CE" w:rsidRPr="00F266CE" w:rsidRDefault="009B7321" w:rsidP="00F266CE">
            <w:pPr>
              <w:pStyle w:val="TableText-Centred"/>
            </w:pPr>
            <w:sdt>
              <w:sdtPr>
                <w:id w:val="-1202312225"/>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14:paraId="11948B7A" w14:textId="77777777" w:rsidTr="00F266CE">
        <w:tc>
          <w:tcPr>
            <w:tcW w:w="0" w:type="auto"/>
          </w:tcPr>
          <w:p w14:paraId="6B99843F" w14:textId="0DD2DCDE" w:rsidR="00F266CE" w:rsidRPr="00AD7979" w:rsidRDefault="00F266CE" w:rsidP="00F266CE">
            <w:pPr>
              <w:pStyle w:val="Table-NumberList"/>
            </w:pPr>
          </w:p>
        </w:tc>
        <w:tc>
          <w:tcPr>
            <w:tcW w:w="8354" w:type="dxa"/>
          </w:tcPr>
          <w:p w14:paraId="7B735041" w14:textId="4F1C487B" w:rsidR="00F266CE" w:rsidRPr="00F266CE" w:rsidRDefault="00385B8B" w:rsidP="00F266CE">
            <w:pPr>
              <w:pStyle w:val="TableText-LeftAligned"/>
            </w:pPr>
            <w:r>
              <w:t>Workers advised:</w:t>
            </w:r>
          </w:p>
          <w:p w14:paraId="11DAD90F" w14:textId="63774373" w:rsidR="00F266CE" w:rsidRPr="00F266CE" w:rsidRDefault="00385B8B" w:rsidP="004E01C9">
            <w:pPr>
              <w:pStyle w:val="Table-BulletListLeftAligned"/>
            </w:pPr>
            <w:r>
              <w:t>T</w:t>
            </w:r>
            <w:r w:rsidR="00F266CE" w:rsidRPr="00B874CA">
              <w:t xml:space="preserve">o </w:t>
            </w:r>
            <w:r>
              <w:t>not go beyond the third rung from the top</w:t>
            </w:r>
            <w:r w:rsidR="00F266CE" w:rsidRPr="00F266CE">
              <w:t xml:space="preserve"> of the ladder</w:t>
            </w:r>
          </w:p>
          <w:p w14:paraId="13C5C947" w14:textId="77777777" w:rsidR="00F266CE" w:rsidRPr="00F266CE" w:rsidRDefault="00F266CE" w:rsidP="004E01C9">
            <w:pPr>
              <w:pStyle w:val="Table-BulletListLeftAligned"/>
            </w:pPr>
            <w:r w:rsidRPr="00B874CA">
              <w:t>Not to leave tools on the ladder</w:t>
            </w:r>
          </w:p>
          <w:p w14:paraId="25C75E72" w14:textId="1DE88102" w:rsidR="00F266CE" w:rsidRPr="00F266CE" w:rsidRDefault="00F266CE" w:rsidP="004E01C9">
            <w:pPr>
              <w:pStyle w:val="Table-BulletListLeftAligned"/>
            </w:pPr>
            <w:r w:rsidRPr="00B874CA">
              <w:t>Not to overreach</w:t>
            </w:r>
            <w:r w:rsidR="00385B8B">
              <w:t xml:space="preserve">, </w:t>
            </w:r>
            <w:r w:rsidRPr="00F266CE">
              <w:t>the</w:t>
            </w:r>
            <w:r w:rsidR="00385B8B">
              <w:t>ir</w:t>
            </w:r>
            <w:r w:rsidRPr="00F266CE">
              <w:t xml:space="preserve"> waist must always remain within the confines of the </w:t>
            </w:r>
            <w:r w:rsidR="00385B8B">
              <w:t>rungs</w:t>
            </w:r>
          </w:p>
          <w:p w14:paraId="6C7EF0FC" w14:textId="5783FF38" w:rsidR="00F266CE" w:rsidRPr="00F266CE" w:rsidRDefault="00F266CE" w:rsidP="004E01C9">
            <w:pPr>
              <w:pStyle w:val="Table-BulletListLeftAligned"/>
            </w:pPr>
            <w:r w:rsidRPr="00B874CA">
              <w:t xml:space="preserve">Not to carry loads that will </w:t>
            </w:r>
            <w:proofErr w:type="gramStart"/>
            <w:r w:rsidRPr="00B874CA">
              <w:t xml:space="preserve">prevent </w:t>
            </w:r>
            <w:r w:rsidR="00385B8B">
              <w:t>three points of contact at all times</w:t>
            </w:r>
            <w:proofErr w:type="gramEnd"/>
          </w:p>
          <w:p w14:paraId="5CEFEEE1" w14:textId="7DE2DE42" w:rsidR="00F266CE" w:rsidRPr="00F266CE" w:rsidRDefault="00F266CE" w:rsidP="004E01C9">
            <w:pPr>
              <w:pStyle w:val="Table-BulletListLeftAligned"/>
            </w:pPr>
            <w:r w:rsidRPr="00B874CA">
              <w:t>Only to have one person working on the ladder at a time</w:t>
            </w:r>
          </w:p>
        </w:tc>
        <w:tc>
          <w:tcPr>
            <w:tcW w:w="586" w:type="dxa"/>
          </w:tcPr>
          <w:p w14:paraId="064AB144" w14:textId="2362CDE6" w:rsidR="00F266CE" w:rsidRPr="00F266CE" w:rsidRDefault="009B7321" w:rsidP="00F266CE">
            <w:pPr>
              <w:pStyle w:val="TableText-Centred"/>
            </w:pPr>
            <w:sdt>
              <w:sdtPr>
                <w:id w:val="382527579"/>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7BAC06F9" w14:textId="75D1D485" w:rsidR="00F266CE" w:rsidRPr="00F266CE" w:rsidRDefault="009B7321" w:rsidP="00F266CE">
            <w:pPr>
              <w:pStyle w:val="TableText-Centred"/>
            </w:pPr>
            <w:sdt>
              <w:sdtPr>
                <w:id w:val="342295867"/>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2F2E322D" w14:textId="77777777" w:rsidTr="00F266CE">
        <w:tc>
          <w:tcPr>
            <w:tcW w:w="0" w:type="auto"/>
          </w:tcPr>
          <w:p w14:paraId="0AB7751B" w14:textId="423E9473" w:rsidR="00F266CE" w:rsidRPr="00AD7979" w:rsidRDefault="00F266CE" w:rsidP="00F266CE">
            <w:pPr>
              <w:pStyle w:val="Table-NumberList"/>
            </w:pPr>
          </w:p>
        </w:tc>
        <w:tc>
          <w:tcPr>
            <w:tcW w:w="8354" w:type="dxa"/>
          </w:tcPr>
          <w:p w14:paraId="3B143F9C" w14:textId="77777777" w:rsidR="00F266CE" w:rsidRPr="00F266CE" w:rsidRDefault="00F266CE" w:rsidP="00F266CE">
            <w:pPr>
              <w:pStyle w:val="TableText-LeftAligned"/>
            </w:pPr>
            <w:r w:rsidRPr="00B874CA">
              <w:t xml:space="preserve">If using a step ladder, is it less than 6.1 metres (the maximum height </w:t>
            </w:r>
            <w:r w:rsidRPr="00F266CE">
              <w:t>permissible)</w:t>
            </w:r>
          </w:p>
        </w:tc>
        <w:tc>
          <w:tcPr>
            <w:tcW w:w="586" w:type="dxa"/>
          </w:tcPr>
          <w:p w14:paraId="64A8560D" w14:textId="16E98E2D" w:rsidR="00F266CE" w:rsidRPr="00F266CE" w:rsidRDefault="009B7321" w:rsidP="00F266CE">
            <w:pPr>
              <w:pStyle w:val="TableText-Centred"/>
            </w:pPr>
            <w:sdt>
              <w:sdtPr>
                <w:id w:val="1090738956"/>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12D9235C" w14:textId="2983D993" w:rsidR="00F266CE" w:rsidRPr="00F266CE" w:rsidRDefault="009B7321" w:rsidP="00F266CE">
            <w:pPr>
              <w:pStyle w:val="TableText-Centred"/>
            </w:pPr>
            <w:sdt>
              <w:sdtPr>
                <w:id w:val="431096850"/>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233ADDFD" w14:textId="77777777" w:rsidTr="00F266CE">
        <w:tc>
          <w:tcPr>
            <w:tcW w:w="0" w:type="auto"/>
          </w:tcPr>
          <w:p w14:paraId="1A47B334" w14:textId="50DC2BA9" w:rsidR="00F266CE" w:rsidRPr="00AD7979" w:rsidRDefault="00F266CE" w:rsidP="00F266CE">
            <w:pPr>
              <w:pStyle w:val="Table-NumberList"/>
            </w:pPr>
          </w:p>
        </w:tc>
        <w:tc>
          <w:tcPr>
            <w:tcW w:w="8354" w:type="dxa"/>
          </w:tcPr>
          <w:p w14:paraId="4BB296F9" w14:textId="77777777" w:rsidR="00F266CE" w:rsidRPr="00F266CE" w:rsidRDefault="00F266CE" w:rsidP="00F266CE">
            <w:pPr>
              <w:pStyle w:val="TableText-LeftAligned"/>
            </w:pPr>
            <w:r w:rsidRPr="00B874CA">
              <w:t>If using a step ladder have all catches a</w:t>
            </w:r>
            <w:r w:rsidRPr="00F266CE">
              <w:t>nd safety latches been secured?</w:t>
            </w:r>
          </w:p>
        </w:tc>
        <w:tc>
          <w:tcPr>
            <w:tcW w:w="586" w:type="dxa"/>
          </w:tcPr>
          <w:p w14:paraId="7119235B" w14:textId="623BC67F" w:rsidR="00F266CE" w:rsidRPr="00F266CE" w:rsidRDefault="009B7321" w:rsidP="00F266CE">
            <w:pPr>
              <w:pStyle w:val="TableText-Centred"/>
            </w:pPr>
            <w:sdt>
              <w:sdtPr>
                <w:id w:val="838820678"/>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1D56BA6E" w14:textId="64A2B3E4" w:rsidR="00F266CE" w:rsidRPr="00F266CE" w:rsidRDefault="009B7321" w:rsidP="00F266CE">
            <w:pPr>
              <w:pStyle w:val="TableText-Centred"/>
            </w:pPr>
            <w:sdt>
              <w:sdtPr>
                <w:id w:val="-2103632975"/>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4A80D2B9" w14:textId="77777777" w:rsidTr="00F266CE">
        <w:tc>
          <w:tcPr>
            <w:tcW w:w="0" w:type="auto"/>
          </w:tcPr>
          <w:p w14:paraId="2462E617" w14:textId="45E45BCD" w:rsidR="00F266CE" w:rsidRPr="00AD7979" w:rsidRDefault="00F266CE" w:rsidP="00F266CE">
            <w:pPr>
              <w:pStyle w:val="Table-NumberList"/>
            </w:pPr>
          </w:p>
        </w:tc>
        <w:tc>
          <w:tcPr>
            <w:tcW w:w="8354" w:type="dxa"/>
          </w:tcPr>
          <w:p w14:paraId="0121B628" w14:textId="2BEBE999" w:rsidR="00F266CE" w:rsidRPr="00F266CE" w:rsidRDefault="00F266CE" w:rsidP="00385B8B">
            <w:pPr>
              <w:pStyle w:val="TableText-LeftAligned"/>
            </w:pPr>
            <w:r w:rsidRPr="00B874CA">
              <w:t xml:space="preserve">If using the ladder as a </w:t>
            </w:r>
            <w:proofErr w:type="gramStart"/>
            <w:r w:rsidR="00385B8B">
              <w:t>short term</w:t>
            </w:r>
            <w:proofErr w:type="gramEnd"/>
            <w:r w:rsidR="00385B8B">
              <w:t xml:space="preserve"> </w:t>
            </w:r>
            <w:r w:rsidRPr="00B874CA">
              <w:t>working platform</w:t>
            </w:r>
            <w:r w:rsidR="00F27D9A">
              <w:t xml:space="preserve"> (i.e. changing a light bulb, etc)</w:t>
            </w:r>
            <w:r w:rsidRPr="00B874CA">
              <w:t xml:space="preserve"> </w:t>
            </w:r>
            <w:r w:rsidR="00385B8B">
              <w:t xml:space="preserve">have </w:t>
            </w:r>
            <w:r w:rsidRPr="00B874CA">
              <w:t xml:space="preserve">all </w:t>
            </w:r>
            <w:r w:rsidR="00385B8B">
              <w:t xml:space="preserve">reasonably practicable </w:t>
            </w:r>
            <w:r w:rsidRPr="00B874CA">
              <w:t xml:space="preserve">requirements </w:t>
            </w:r>
            <w:r w:rsidR="00385B8B">
              <w:t xml:space="preserve">been </w:t>
            </w:r>
            <w:r w:rsidRPr="00B874CA">
              <w:t>met? (i.e. Meeting industry s</w:t>
            </w:r>
            <w:r w:rsidR="00385B8B">
              <w:t>tandard with additional bracing, ladder tied off, ladder stability devices used, etc</w:t>
            </w:r>
            <w:r w:rsidRPr="00B874CA">
              <w:t>)</w:t>
            </w:r>
          </w:p>
        </w:tc>
        <w:tc>
          <w:tcPr>
            <w:tcW w:w="586" w:type="dxa"/>
          </w:tcPr>
          <w:p w14:paraId="6793FC2B" w14:textId="0FE1CC36" w:rsidR="00F266CE" w:rsidRPr="00F266CE" w:rsidRDefault="009B7321" w:rsidP="00F266CE">
            <w:pPr>
              <w:pStyle w:val="TableText-Centred"/>
            </w:pPr>
            <w:sdt>
              <w:sdtPr>
                <w:id w:val="1416977215"/>
                <w14:checkbox>
                  <w14:checked w14:val="0"/>
                  <w14:checkedState w14:val="00FE" w14:font="Wingdings"/>
                  <w14:uncheckedState w14:val="2610" w14:font="MS Gothic"/>
                </w14:checkbox>
              </w:sdtPr>
              <w:sdtEndPr/>
              <w:sdtContent>
                <w:r w:rsidR="00F266CE">
                  <w:rPr>
                    <w:rFonts w:ascii="MS Gothic" w:eastAsia="MS Gothic" w:hAnsi="MS Gothic" w:hint="eastAsia"/>
                  </w:rPr>
                  <w:t>☐</w:t>
                </w:r>
              </w:sdtContent>
            </w:sdt>
          </w:p>
        </w:tc>
        <w:tc>
          <w:tcPr>
            <w:tcW w:w="586" w:type="dxa"/>
          </w:tcPr>
          <w:p w14:paraId="0555E00C" w14:textId="6CF9CAC2" w:rsidR="00F266CE" w:rsidRPr="00F266CE" w:rsidRDefault="009B7321" w:rsidP="00F266CE">
            <w:pPr>
              <w:pStyle w:val="TableText-Centred"/>
            </w:pPr>
            <w:sdt>
              <w:sdtPr>
                <w:id w:val="915361041"/>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r w:rsidR="00F266CE" w:rsidRPr="00B874CA" w14:paraId="2FEA400A" w14:textId="77777777" w:rsidTr="00F266CE">
        <w:tc>
          <w:tcPr>
            <w:tcW w:w="0" w:type="auto"/>
          </w:tcPr>
          <w:p w14:paraId="4B20E88B" w14:textId="15A16DB1" w:rsidR="00F266CE" w:rsidRPr="00AD7979" w:rsidRDefault="00F266CE" w:rsidP="00F266CE">
            <w:pPr>
              <w:pStyle w:val="Table-NumberList"/>
            </w:pPr>
          </w:p>
        </w:tc>
        <w:tc>
          <w:tcPr>
            <w:tcW w:w="8354" w:type="dxa"/>
          </w:tcPr>
          <w:p w14:paraId="4885F536" w14:textId="77777777" w:rsidR="00F266CE" w:rsidRPr="00F266CE" w:rsidRDefault="00F266CE" w:rsidP="00F266CE">
            <w:pPr>
              <w:pStyle w:val="TableText-LeftAligned"/>
            </w:pPr>
            <w:r>
              <w:t xml:space="preserve">Workers advised to always </w:t>
            </w:r>
            <w:proofErr w:type="gramStart"/>
            <w:r>
              <w:t>maintain</w:t>
            </w:r>
            <w:r w:rsidRPr="00F266CE">
              <w:t xml:space="preserve"> 3 points of contact at all times</w:t>
            </w:r>
            <w:proofErr w:type="gramEnd"/>
            <w:r w:rsidRPr="00F266CE">
              <w:t>.</w:t>
            </w:r>
          </w:p>
        </w:tc>
        <w:tc>
          <w:tcPr>
            <w:tcW w:w="586" w:type="dxa"/>
          </w:tcPr>
          <w:p w14:paraId="4406F5BC" w14:textId="7871EEA4" w:rsidR="00F266CE" w:rsidRPr="00F266CE" w:rsidRDefault="009B7321" w:rsidP="00F266CE">
            <w:pPr>
              <w:pStyle w:val="TableText-Centred"/>
            </w:pPr>
            <w:sdt>
              <w:sdtPr>
                <w:id w:val="1134292540"/>
                <w14:checkbox>
                  <w14:checked w14:val="0"/>
                  <w14:checkedState w14:val="00FE" w14:font="Wingdings"/>
                  <w14:uncheckedState w14:val="2610" w14:font="MS Gothic"/>
                </w14:checkbox>
              </w:sdtPr>
              <w:sdtEndPr/>
              <w:sdtContent>
                <w:r w:rsidR="00F266CE" w:rsidRPr="00F266CE">
                  <w:rPr>
                    <w:rFonts w:ascii="Segoe UI Symbol" w:hAnsi="Segoe UI Symbol" w:cs="Segoe UI Symbol"/>
                  </w:rPr>
                  <w:t>☐</w:t>
                </w:r>
              </w:sdtContent>
            </w:sdt>
          </w:p>
        </w:tc>
        <w:tc>
          <w:tcPr>
            <w:tcW w:w="586" w:type="dxa"/>
          </w:tcPr>
          <w:p w14:paraId="561CF4DA" w14:textId="26E0B58B" w:rsidR="00F266CE" w:rsidRPr="00F266CE" w:rsidRDefault="009B7321" w:rsidP="00F266CE">
            <w:pPr>
              <w:pStyle w:val="TableText-Centred"/>
            </w:pPr>
            <w:sdt>
              <w:sdtPr>
                <w:id w:val="-1587674306"/>
                <w14:checkbox>
                  <w14:checked w14:val="0"/>
                  <w14:checkedState w14:val="2612" w14:font="MS Gothic"/>
                  <w14:uncheckedState w14:val="2610" w14:font="MS Gothic"/>
                </w14:checkbox>
              </w:sdtPr>
              <w:sdtEndPr/>
              <w:sdtContent>
                <w:r w:rsidR="00F266CE" w:rsidRPr="00F266CE">
                  <w:rPr>
                    <w:rFonts w:ascii="Segoe UI Symbol" w:hAnsi="Segoe UI Symbol" w:cs="Segoe UI Symbol"/>
                  </w:rPr>
                  <w:t>☐</w:t>
                </w:r>
              </w:sdtContent>
            </w:sdt>
          </w:p>
        </w:tc>
      </w:tr>
    </w:tbl>
    <w:p w14:paraId="21EFE50A" w14:textId="77777777" w:rsidR="003D6317" w:rsidRDefault="003D6317" w:rsidP="00AD7979">
      <w:pPr>
        <w:rPr>
          <w:rStyle w:val="BoldText"/>
        </w:rPr>
      </w:pPr>
    </w:p>
    <w:p w14:paraId="3297C98B" w14:textId="1DC1769B" w:rsidR="00AD7979" w:rsidRPr="00AD7979" w:rsidRDefault="00AD7979" w:rsidP="00AD7979">
      <w:pPr>
        <w:rPr>
          <w:rStyle w:val="BoldText"/>
        </w:rPr>
      </w:pPr>
      <w:r w:rsidRPr="00AD7979">
        <w:rPr>
          <w:rStyle w:val="BoldText"/>
        </w:rPr>
        <w:t>Actions arising from the check:</w:t>
      </w:r>
    </w:p>
    <w:p w14:paraId="041BB18A" w14:textId="77777777" w:rsidR="00AD7979" w:rsidRDefault="00AD7979" w:rsidP="00AD7979"/>
    <w:p w14:paraId="3576BF05" w14:textId="77777777" w:rsidR="00AD7979" w:rsidRDefault="00AD7979" w:rsidP="00AD7979"/>
    <w:p w14:paraId="178D676B" w14:textId="77777777" w:rsidR="00AD7979" w:rsidRDefault="00AD7979" w:rsidP="00AD7979">
      <w:pPr>
        <w:pStyle w:val="TableText-LeftAligned"/>
      </w:pPr>
    </w:p>
    <w:p w14:paraId="26C5210E" w14:textId="66D09F9D" w:rsidR="00AD7979" w:rsidRPr="008604BC" w:rsidRDefault="00AD7979" w:rsidP="00AD7979">
      <w:pPr>
        <w:pStyle w:val="TableText-LeftAligned"/>
      </w:pPr>
      <w:r w:rsidRPr="00AC5445">
        <w:t>Checked by: ……………………………………</w:t>
      </w:r>
      <w:r>
        <w:t>…</w:t>
      </w:r>
      <w:r w:rsidR="004E01C9">
        <w:t>…………….</w:t>
      </w:r>
      <w:r w:rsidRPr="00AC5445">
        <w:t xml:space="preserve"> Signed: ………………………………</w:t>
      </w:r>
      <w:r>
        <w:t>……</w:t>
      </w:r>
      <w:r w:rsidR="004E01C9">
        <w:t>…………………………</w:t>
      </w:r>
      <w:r w:rsidRPr="00AC5445">
        <w:tab/>
        <w:t xml:space="preserve"> Date: ……</w:t>
      </w:r>
      <w:r>
        <w:t>…………………</w:t>
      </w:r>
      <w:r w:rsidR="004E01C9">
        <w:t>……………….</w:t>
      </w:r>
    </w:p>
    <w:sectPr w:rsidR="00AD7979" w:rsidRPr="008604BC" w:rsidSect="0053552A">
      <w:headerReference w:type="default" r:id="rId13"/>
      <w:footerReference w:type="default" r:id="rId14"/>
      <w:pgSz w:w="11906" w:h="16838" w:code="9"/>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23187" w14:textId="77777777" w:rsidR="00AD7979" w:rsidRPr="00112778" w:rsidRDefault="00AD7979" w:rsidP="00112778">
      <w:r>
        <w:separator/>
      </w:r>
    </w:p>
  </w:endnote>
  <w:endnote w:type="continuationSeparator" w:id="0">
    <w:p w14:paraId="4FA5EC33" w14:textId="77777777" w:rsidR="00AD7979" w:rsidRPr="00112778" w:rsidRDefault="00AD7979" w:rsidP="0011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4DC1" w14:textId="6EBF9EE4" w:rsidR="00E74BC3" w:rsidRPr="00633351" w:rsidRDefault="009B7321" w:rsidP="00633351">
    <w:pPr>
      <w:pStyle w:val="FooterText"/>
    </w:pPr>
    <w:sdt>
      <w:sdtPr>
        <w:alias w:val="Title"/>
        <w:tag w:val=""/>
        <w:id w:val="-194857624"/>
        <w:lock w:val="sdtContentLocked"/>
        <w:dataBinding w:prefixMappings="xmlns:ns0='http://purl.org/dc/elements/1.1/' xmlns:ns1='http://schemas.openxmlformats.org/package/2006/metadata/core-properties' " w:xpath="/ns1:coreProperties[1]/ns0:title[1]" w:storeItemID="{6C3C8BC8-F283-45AE-878A-BAB7291924A1}"/>
        <w:text/>
      </w:sdtPr>
      <w:sdtEndPr/>
      <w:sdtContent>
        <w:r w:rsidR="00AD7979">
          <w:t>Ladders Checklist</w:t>
        </w:r>
      </w:sdtContent>
    </w:sdt>
    <w:r w:rsidR="00E74BC3" w:rsidRPr="00633351">
      <w:tab/>
    </w:r>
    <w:r w:rsidR="000C203B">
      <w:t>Next Review Date</w:t>
    </w:r>
    <w:r w:rsidR="00E74BC3" w:rsidRPr="00633351">
      <w:t xml:space="preserve">: </w:t>
    </w:r>
    <w:sdt>
      <w:sdtPr>
        <w:alias w:val="Next Review Date"/>
        <w:tag w:val="ReviewDate"/>
        <w:id w:val="1957376121"/>
        <w:lock w:val="sdtContentLocked"/>
        <w:placeholder>
          <w:docPart w:val="B06A9D7C1B384DEF8CC6F9736338B177"/>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6-02-08T00:00:00Z">
          <w:dateFormat w:val="dd/MM/yyyy"/>
          <w:lid w:val="en-NZ"/>
          <w:storeMappedDataAs w:val="dateTime"/>
          <w:calendar w:val="gregorian"/>
        </w:date>
      </w:sdtPr>
      <w:sdtEndPr/>
      <w:sdtContent>
        <w:r w:rsidR="003D6317">
          <w:t>08/02/2026</w:t>
        </w:r>
      </w:sdtContent>
    </w:sdt>
    <w:r w:rsidR="00E74BC3" w:rsidRPr="00633351">
      <w:t xml:space="preserve">/ </w:t>
    </w:r>
    <w:sdt>
      <w:sdtPr>
        <w:alias w:val="Label"/>
        <w:tag w:val="DLCPolicyLabelValue"/>
        <w:id w:val="-665406742"/>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sdtPr>
      <w:sdtEndPr/>
      <w:sdtContent>
        <w:r w:rsidR="00CC391D">
          <w:t>Version: 6.1</w:t>
        </w:r>
      </w:sdtContent>
    </w:sdt>
  </w:p>
  <w:p w14:paraId="6040C672" w14:textId="43477C3B" w:rsidR="00E74BC3" w:rsidRPr="00633351" w:rsidRDefault="00E74BC3" w:rsidP="00633351">
    <w:pPr>
      <w:pStyle w:val="FooterText"/>
    </w:pPr>
    <w:r w:rsidRPr="00633351">
      <w:t xml:space="preserve">Authorised By: </w:t>
    </w:r>
    <w:sdt>
      <w:sdtPr>
        <w:alias w:val="Document Approver"/>
        <w:tag w:val="DocumentApprover"/>
        <w:id w:val="-1386329557"/>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EndPr/>
      <w:sdtContent>
        <w:r w:rsidR="00E224FF">
          <w:t>Health and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2C6934">
      <w:rPr>
        <w:noProof/>
      </w:rPr>
      <w:t>1</w:t>
    </w:r>
    <w:r w:rsidRPr="00633351">
      <w:fldChar w:fldCharType="end"/>
    </w:r>
    <w:r w:rsidRPr="00633351">
      <w:t xml:space="preserve"> of </w:t>
    </w:r>
    <w:r w:rsidR="00AD5139">
      <w:rPr>
        <w:noProof/>
      </w:rPr>
      <w:fldChar w:fldCharType="begin"/>
    </w:r>
    <w:r w:rsidR="00AD5139">
      <w:rPr>
        <w:noProof/>
      </w:rPr>
      <w:instrText xml:space="preserve"> NUMPAGES   \* MERGEFORMAT </w:instrText>
    </w:r>
    <w:r w:rsidR="00AD5139">
      <w:rPr>
        <w:noProof/>
      </w:rPr>
      <w:fldChar w:fldCharType="separate"/>
    </w:r>
    <w:r w:rsidR="002C6934">
      <w:rPr>
        <w:noProof/>
      </w:rPr>
      <w:t>1</w:t>
    </w:r>
    <w:r w:rsidR="00AD5139">
      <w:rPr>
        <w:noProof/>
      </w:rPr>
      <w:fldChar w:fldCharType="end"/>
    </w:r>
  </w:p>
  <w:p w14:paraId="3009DB62" w14:textId="77777777" w:rsidR="00E74BC3" w:rsidRDefault="00E74BC3" w:rsidP="00E74BC3">
    <w:pPr>
      <w:pStyle w:val="UNCONTROLLEDCOPY"/>
    </w:pPr>
    <w:r w:rsidRPr="00A621D1">
      <w:t>UNCONTROLLED COPY IF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7008" w14:textId="77777777" w:rsidR="00AD7979" w:rsidRPr="00112778" w:rsidRDefault="00AD7979" w:rsidP="00112778">
      <w:r>
        <w:separator/>
      </w:r>
    </w:p>
  </w:footnote>
  <w:footnote w:type="continuationSeparator" w:id="0">
    <w:p w14:paraId="6B40355A" w14:textId="77777777" w:rsidR="00AD7979" w:rsidRPr="00112778" w:rsidRDefault="00AD7979" w:rsidP="0011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758"/>
      <w:gridCol w:w="7880"/>
    </w:tblGrid>
    <w:tr w:rsidR="00397C59" w:rsidRPr="00CD2D5C" w14:paraId="5B9562C2" w14:textId="77777777" w:rsidTr="00E967E8">
      <w:trPr>
        <w:trHeight w:val="1278"/>
      </w:trPr>
      <w:tc>
        <w:tcPr>
          <w:tcW w:w="912" w:type="pct"/>
        </w:tcPr>
        <w:p w14:paraId="533388F7" w14:textId="77777777" w:rsidR="00397C59" w:rsidRPr="00B34270" w:rsidRDefault="00397C59" w:rsidP="00B34270">
          <w:pPr>
            <w:pStyle w:val="Centred"/>
          </w:pPr>
          <w:r>
            <w:t xml:space="preserve"> </w:t>
          </w:r>
          <w:r w:rsidRPr="00B34270">
            <w:rPr>
              <w:noProof/>
              <w:lang w:val="en-NZ"/>
            </w:rPr>
            <w:drawing>
              <wp:inline distT="0" distB="0" distL="0" distR="0" wp14:anchorId="0AFE7FAA" wp14:editId="6074515B">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sdt>
          <w:sdtPr>
            <w:alias w:val="Title"/>
            <w:tag w:val=""/>
            <w:id w:val="1248383131"/>
            <w:lock w:val="sdtContentLocked"/>
            <w:placeholder>
              <w:docPart w:val="719C29AE09FD486897622A1901008861"/>
            </w:placeholder>
            <w:dataBinding w:prefixMappings="xmlns:ns0='http://purl.org/dc/elements/1.1/' xmlns:ns1='http://schemas.openxmlformats.org/package/2006/metadata/core-properties' " w:xpath="/ns1:coreProperties[1]/ns0:title[1]" w:storeItemID="{6C3C8BC8-F283-45AE-878A-BAB7291924A1}"/>
            <w:text/>
          </w:sdtPr>
          <w:sdtEndPr/>
          <w:sdtContent>
            <w:p w14:paraId="7B1A51C8" w14:textId="6593A39C" w:rsidR="00397C59" w:rsidRPr="00B34270" w:rsidRDefault="003D6317" w:rsidP="00B34270">
              <w:pPr>
                <w:pStyle w:val="HeaderTitle-DocumentName"/>
              </w:pPr>
              <w:r>
                <w:t>Ladders Checklist</w:t>
              </w:r>
            </w:p>
          </w:sdtContent>
        </w:sdt>
        <w:p w14:paraId="3BC04EA2" w14:textId="798DF8F0" w:rsidR="00397C59" w:rsidRPr="00B34270" w:rsidRDefault="00AD7979" w:rsidP="00AD7979">
          <w:pPr>
            <w:pStyle w:val="HeaderSubtitle-Area"/>
          </w:pPr>
          <w:r>
            <w:t>Health &amp; Safety/</w:t>
          </w:r>
          <w:sdt>
            <w:sdtPr>
              <w:alias w:val="Key Element"/>
              <w:tag w:val="k0d7e46a2eef4a509e645b7999091e6c"/>
              <w:id w:val="-1389948297"/>
              <w:lock w:val="sdtContentLocked"/>
              <w:placeholder>
                <w:docPart w:val="A72A83B1A4BA488EB36102FF9066EC43"/>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k0d7e46a2eef4a509e645b7999091e6c[1]/ns2:Terms[1]" w:storeItemID="{473454AD-C8D2-459E-BCAD-4EB08D58ADDB}"/>
              <w:text/>
            </w:sdtPr>
            <w:sdtEndPr/>
            <w:sdtContent>
              <w:r>
                <w:t>Hazard Management</w:t>
              </w:r>
            </w:sdtContent>
          </w:sdt>
        </w:p>
      </w:tc>
    </w:tr>
  </w:tbl>
  <w:p w14:paraId="0CFA9860" w14:textId="77777777" w:rsidR="00397C59" w:rsidRPr="00397C59" w:rsidRDefault="00397C59" w:rsidP="00633351">
    <w:pPr>
      <w:pStyle w:val="HeaderUnderline"/>
    </w:pPr>
    <w:r w:rsidRPr="00397C5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714E50B4"/>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62A741B"/>
    <w:multiLevelType w:val="multilevel"/>
    <w:tmpl w:val="6DEEB9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483200"/>
    <w:multiLevelType w:val="multilevel"/>
    <w:tmpl w:val="503CA15C"/>
    <w:styleLink w:val="List-NumberLeftAligned"/>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1603FC"/>
    <w:multiLevelType w:val="multilevel"/>
    <w:tmpl w:val="05E6856E"/>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10" w15:restartNumberingAfterBreak="0">
    <w:nsid w:val="2CD930AA"/>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7F15D7A"/>
    <w:multiLevelType w:val="multilevel"/>
    <w:tmpl w:val="63669C30"/>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CC23039"/>
    <w:multiLevelType w:val="hybridMultilevel"/>
    <w:tmpl w:val="7D2C838E"/>
    <w:lvl w:ilvl="0" w:tplc="83B89F14">
      <w:start w:val="1"/>
      <w:numFmt w:val="bullet"/>
      <w:pStyle w:val="List-BulletInden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6" w15:restartNumberingAfterBreak="0">
    <w:nsid w:val="42AA480C"/>
    <w:multiLevelType w:val="hybridMultilevel"/>
    <w:tmpl w:val="BEDA65B8"/>
    <w:lvl w:ilvl="0" w:tplc="A81A9804">
      <w:start w:val="1"/>
      <w:numFmt w:val="bullet"/>
      <w:pStyle w:val="List-BulletLeftAlign"/>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7" w15:restartNumberingAfterBreak="0">
    <w:nsid w:val="474261C3"/>
    <w:multiLevelType w:val="multilevel"/>
    <w:tmpl w:val="503CA15C"/>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19" w15:restartNumberingAfterBreak="0">
    <w:nsid w:val="5982140A"/>
    <w:multiLevelType w:val="multilevel"/>
    <w:tmpl w:val="63481F4E"/>
    <w:lvl w:ilvl="0">
      <w:start w:val="1"/>
      <w:numFmt w:val="decimal"/>
      <w:pStyle w:val="List-NumberLeftAlign"/>
      <w:lvlText w:val="%1."/>
      <w:lvlJc w:val="left"/>
      <w:pPr>
        <w:tabs>
          <w:tab w:val="num" w:pos="567"/>
        </w:tabs>
        <w:ind w:left="567" w:hanging="567"/>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7" w:hanging="567"/>
      </w:pPr>
      <w:rPr>
        <w:rFonts w:hint="default"/>
      </w:rPr>
    </w:lvl>
    <w:lvl w:ilvl="3">
      <w:start w:val="1"/>
      <w:numFmt w:val="decimal"/>
      <w:lvlText w:val="%1.%2.%3.%4."/>
      <w:lvlJc w:val="left"/>
      <w:pPr>
        <w:ind w:left="1842" w:hanging="567"/>
      </w:pPr>
      <w:rPr>
        <w:rFonts w:hint="default"/>
      </w:rPr>
    </w:lvl>
    <w:lvl w:ilvl="4">
      <w:start w:val="1"/>
      <w:numFmt w:val="decimal"/>
      <w:lvlText w:val="%1.%2.%3.%4.%5."/>
      <w:lvlJc w:val="left"/>
      <w:pPr>
        <w:ind w:left="2267" w:hanging="567"/>
      </w:pPr>
      <w:rPr>
        <w:rFonts w:hint="default"/>
      </w:rPr>
    </w:lvl>
    <w:lvl w:ilvl="5">
      <w:start w:val="1"/>
      <w:numFmt w:val="decimal"/>
      <w:lvlText w:val="%1.%2.%3.%4.%5.%6."/>
      <w:lvlJc w:val="left"/>
      <w:pPr>
        <w:ind w:left="2692" w:hanging="567"/>
      </w:pPr>
      <w:rPr>
        <w:rFonts w:hint="default"/>
      </w:rPr>
    </w:lvl>
    <w:lvl w:ilvl="6">
      <w:start w:val="1"/>
      <w:numFmt w:val="decimal"/>
      <w:lvlText w:val="%1.%2.%3.%4.%5.%6.%7."/>
      <w:lvlJc w:val="left"/>
      <w:pPr>
        <w:ind w:left="3117" w:hanging="567"/>
      </w:pPr>
      <w:rPr>
        <w:rFonts w:hint="default"/>
      </w:rPr>
    </w:lvl>
    <w:lvl w:ilvl="7">
      <w:start w:val="1"/>
      <w:numFmt w:val="decimal"/>
      <w:lvlText w:val="%1.%2.%3.%4.%5.%6.%7.%8."/>
      <w:lvlJc w:val="left"/>
      <w:pPr>
        <w:ind w:left="3542" w:hanging="567"/>
      </w:pPr>
      <w:rPr>
        <w:rFonts w:hint="default"/>
      </w:rPr>
    </w:lvl>
    <w:lvl w:ilvl="8">
      <w:start w:val="1"/>
      <w:numFmt w:val="decimal"/>
      <w:lvlText w:val="%1.%2.%3.%4.%5.%6.%7.%8.%9."/>
      <w:lvlJc w:val="left"/>
      <w:pPr>
        <w:ind w:left="3967" w:hanging="567"/>
      </w:pPr>
      <w:rPr>
        <w:rFonts w:hint="default"/>
      </w:rPr>
    </w:lvl>
  </w:abstractNum>
  <w:abstractNum w:abstractNumId="20" w15:restartNumberingAfterBreak="0">
    <w:nsid w:val="65C3319A"/>
    <w:multiLevelType w:val="multilevel"/>
    <w:tmpl w:val="5582F5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88185077">
    <w:abstractNumId w:val="13"/>
  </w:num>
  <w:num w:numId="2" w16cid:durableId="1768499002">
    <w:abstractNumId w:val="18"/>
  </w:num>
  <w:num w:numId="3" w16cid:durableId="1395543853">
    <w:abstractNumId w:val="3"/>
  </w:num>
  <w:num w:numId="4" w16cid:durableId="665673949">
    <w:abstractNumId w:val="2"/>
  </w:num>
  <w:num w:numId="5" w16cid:durableId="1087531110">
    <w:abstractNumId w:val="7"/>
  </w:num>
  <w:num w:numId="6" w16cid:durableId="1912887136">
    <w:abstractNumId w:val="16"/>
  </w:num>
  <w:num w:numId="7" w16cid:durableId="1222984140">
    <w:abstractNumId w:val="14"/>
  </w:num>
  <w:num w:numId="8" w16cid:durableId="1601176518">
    <w:abstractNumId w:val="22"/>
  </w:num>
  <w:num w:numId="9" w16cid:durableId="17969542">
    <w:abstractNumId w:val="15"/>
  </w:num>
  <w:num w:numId="10" w16cid:durableId="77026196">
    <w:abstractNumId w:val="11"/>
  </w:num>
  <w:num w:numId="11" w16cid:durableId="820582646">
    <w:abstractNumId w:val="6"/>
  </w:num>
  <w:num w:numId="12" w16cid:durableId="1531724915">
    <w:abstractNumId w:val="0"/>
  </w:num>
  <w:num w:numId="13" w16cid:durableId="1034579042">
    <w:abstractNumId w:val="12"/>
  </w:num>
  <w:num w:numId="14" w16cid:durableId="2109500765">
    <w:abstractNumId w:val="1"/>
  </w:num>
  <w:num w:numId="15" w16cid:durableId="1670132464">
    <w:abstractNumId w:val="9"/>
  </w:num>
  <w:num w:numId="16" w16cid:durableId="1428884233">
    <w:abstractNumId w:val="8"/>
  </w:num>
  <w:num w:numId="17" w16cid:durableId="1612669472">
    <w:abstractNumId w:val="21"/>
  </w:num>
  <w:num w:numId="18" w16cid:durableId="2083677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74002147">
    <w:abstractNumId w:val="17"/>
  </w:num>
  <w:num w:numId="20" w16cid:durableId="1942714823">
    <w:abstractNumId w:val="5"/>
  </w:num>
  <w:num w:numId="21" w16cid:durableId="169223852">
    <w:abstractNumId w:val="10"/>
  </w:num>
  <w:num w:numId="22" w16cid:durableId="1999721702">
    <w:abstractNumId w:val="4"/>
  </w:num>
  <w:num w:numId="23" w16cid:durableId="430322123">
    <w:abstractNumId w:val="19"/>
  </w:num>
  <w:num w:numId="24" w16cid:durableId="217985099">
    <w:abstractNumId w:val="19"/>
    <w:lvlOverride w:ilvl="0">
      <w:startOverride w:val="1"/>
    </w:lvlOverride>
  </w:num>
  <w:num w:numId="25" w16cid:durableId="4087670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40497227">
    <w:abstractNumId w:val="20"/>
  </w:num>
  <w:num w:numId="27" w16cid:durableId="18875233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142446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7350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VCGt1TT1G0XiykUJaLTuio2LzGl+vW+G6FqpKtFY0+dlLB1ta3yTamAZnN4DhK8Wnh0DJXZ+oMZnBQcZzXt95w==" w:salt="Z1cmyFPAWTXWgKVgnDZ0ow=="/>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979"/>
    <w:rsid w:val="00027094"/>
    <w:rsid w:val="00031466"/>
    <w:rsid w:val="000A4A91"/>
    <w:rsid w:val="000C203B"/>
    <w:rsid w:val="000F5A02"/>
    <w:rsid w:val="00112778"/>
    <w:rsid w:val="001201BD"/>
    <w:rsid w:val="00195580"/>
    <w:rsid w:val="00204C51"/>
    <w:rsid w:val="002612F8"/>
    <w:rsid w:val="002614B8"/>
    <w:rsid w:val="002C6934"/>
    <w:rsid w:val="002F40F5"/>
    <w:rsid w:val="003045CE"/>
    <w:rsid w:val="003100E6"/>
    <w:rsid w:val="00360078"/>
    <w:rsid w:val="003836C5"/>
    <w:rsid w:val="00385B8B"/>
    <w:rsid w:val="00397C59"/>
    <w:rsid w:val="003D6317"/>
    <w:rsid w:val="00400D1B"/>
    <w:rsid w:val="00420078"/>
    <w:rsid w:val="004930B6"/>
    <w:rsid w:val="004C2D44"/>
    <w:rsid w:val="004E01C9"/>
    <w:rsid w:val="0053552A"/>
    <w:rsid w:val="00562EDD"/>
    <w:rsid w:val="005875C2"/>
    <w:rsid w:val="00594ED3"/>
    <w:rsid w:val="00620285"/>
    <w:rsid w:val="00633351"/>
    <w:rsid w:val="00723BEA"/>
    <w:rsid w:val="0089174E"/>
    <w:rsid w:val="008F40A9"/>
    <w:rsid w:val="00A15866"/>
    <w:rsid w:val="00A15BF6"/>
    <w:rsid w:val="00A57FD3"/>
    <w:rsid w:val="00AA75A3"/>
    <w:rsid w:val="00AD5139"/>
    <w:rsid w:val="00AD7979"/>
    <w:rsid w:val="00B239BE"/>
    <w:rsid w:val="00B34270"/>
    <w:rsid w:val="00B83229"/>
    <w:rsid w:val="00B87691"/>
    <w:rsid w:val="00C34CF5"/>
    <w:rsid w:val="00C45ED9"/>
    <w:rsid w:val="00CC391D"/>
    <w:rsid w:val="00CD51AD"/>
    <w:rsid w:val="00DC7E15"/>
    <w:rsid w:val="00E11503"/>
    <w:rsid w:val="00E224FF"/>
    <w:rsid w:val="00E335EC"/>
    <w:rsid w:val="00E741A1"/>
    <w:rsid w:val="00E74BC3"/>
    <w:rsid w:val="00EB50DA"/>
    <w:rsid w:val="00F266CE"/>
    <w:rsid w:val="00F27D9A"/>
    <w:rsid w:val="00F77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6F480C57"/>
  <w15:chartTrackingRefBased/>
  <w15:docId w15:val="{D133D3C5-75D7-4E93-B93D-667DBB0F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CC391D"/>
  </w:style>
  <w:style w:type="paragraph" w:styleId="Heading1">
    <w:name w:val="heading 1"/>
    <w:basedOn w:val="Normal"/>
    <w:next w:val="BodyText"/>
    <w:link w:val="Heading1Char"/>
    <w:autoRedefine/>
    <w:uiPriority w:val="9"/>
    <w:qFormat/>
    <w:rsid w:val="00CC391D"/>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CC391D"/>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CC391D"/>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CC391D"/>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CC391D"/>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CC391D"/>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CC391D"/>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CC391D"/>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CC391D"/>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rsid w:val="00CC3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91D"/>
  </w:style>
  <w:style w:type="character" w:customStyle="1" w:styleId="Heading1Char">
    <w:name w:val="Heading 1 Char"/>
    <w:basedOn w:val="DefaultParagraphFont"/>
    <w:link w:val="Heading1"/>
    <w:uiPriority w:val="9"/>
    <w:rsid w:val="00CC391D"/>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CC391D"/>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CC391D"/>
    <w:rPr>
      <w:rFonts w:cs="Times New Roman"/>
      <w:u w:val="single"/>
      <w:lang w:eastAsia="zh-CN"/>
    </w:rPr>
  </w:style>
  <w:style w:type="character" w:customStyle="1" w:styleId="Heading4Char">
    <w:name w:val="Heading 4 Char"/>
    <w:basedOn w:val="DefaultParagraphFont"/>
    <w:link w:val="Heading4"/>
    <w:uiPriority w:val="9"/>
    <w:semiHidden/>
    <w:rsid w:val="00CC391D"/>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CC391D"/>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CC391D"/>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CC391D"/>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CC391D"/>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CC391D"/>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CC391D"/>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CC391D"/>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CC391D"/>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CC391D"/>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CC391D"/>
    <w:rPr>
      <w:rFonts w:cs="Times New Roman"/>
      <w:lang w:eastAsia="zh-CN"/>
    </w:rPr>
  </w:style>
  <w:style w:type="paragraph" w:customStyle="1" w:styleId="TableHeading-Centred">
    <w:name w:val="Table Heading - Centred"/>
    <w:basedOn w:val="Normal"/>
    <w:autoRedefine/>
    <w:qFormat/>
    <w:rsid w:val="00CC391D"/>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CC391D"/>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CC391D"/>
    <w:rPr>
      <w:color w:val="0000FF"/>
      <w:u w:val="none"/>
    </w:rPr>
  </w:style>
  <w:style w:type="paragraph" w:customStyle="1" w:styleId="Heading-LeftAligned">
    <w:name w:val="Heading - Left Aligned"/>
    <w:next w:val="BodyTextLeftAligned"/>
    <w:autoRedefine/>
    <w:qFormat/>
    <w:rsid w:val="00CC391D"/>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CC391D"/>
    <w:rPr>
      <w:b/>
      <w:bCs/>
      <w:color w:val="FF0000"/>
    </w:rPr>
  </w:style>
  <w:style w:type="paragraph" w:customStyle="1" w:styleId="NumberList">
    <w:name w:val="Number List"/>
    <w:basedOn w:val="ListParagraph"/>
    <w:autoRedefine/>
    <w:semiHidden/>
    <w:rsid w:val="00CC391D"/>
    <w:pPr>
      <w:numPr>
        <w:ilvl w:val="1"/>
        <w:numId w:val="18"/>
      </w:numPr>
      <w:spacing w:line="240" w:lineRule="auto"/>
    </w:pPr>
  </w:style>
  <w:style w:type="paragraph" w:customStyle="1" w:styleId="HeaderSubtitle-Area">
    <w:name w:val="Header Subtitle - Area"/>
    <w:basedOn w:val="Normal"/>
    <w:link w:val="HeaderSubtitle-AreaChar"/>
    <w:autoRedefine/>
    <w:qFormat/>
    <w:rsid w:val="00CC391D"/>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CC391D"/>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CC391D"/>
    <w:rPr>
      <w:rFonts w:eastAsiaTheme="minorEastAsia"/>
      <w:b/>
      <w:caps/>
      <w:sz w:val="28"/>
      <w:lang w:eastAsia="zh-CN"/>
    </w:rPr>
  </w:style>
  <w:style w:type="character" w:customStyle="1" w:styleId="HeaderSubtitle-AreaChar">
    <w:name w:val="Header Subtitle - Area Char"/>
    <w:basedOn w:val="DefaultParagraphFont"/>
    <w:link w:val="HeaderSubtitle-Area"/>
    <w:rsid w:val="00CC391D"/>
    <w:rPr>
      <w:rFonts w:cs="Times New Roman"/>
      <w:b/>
      <w:sz w:val="24"/>
      <w:szCs w:val="24"/>
      <w:lang w:eastAsia="zh-CN"/>
    </w:rPr>
  </w:style>
  <w:style w:type="paragraph" w:customStyle="1" w:styleId="Centred">
    <w:name w:val="Centred"/>
    <w:autoRedefine/>
    <w:qFormat/>
    <w:rsid w:val="00CC391D"/>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CC391D"/>
    <w:rPr>
      <w:b/>
    </w:rPr>
  </w:style>
  <w:style w:type="character" w:styleId="Emphasis">
    <w:name w:val="Emphasis"/>
    <w:basedOn w:val="DefaultParagraphFont"/>
    <w:uiPriority w:val="20"/>
    <w:qFormat/>
    <w:rsid w:val="00CC391D"/>
    <w:rPr>
      <w:i/>
      <w:iCs/>
    </w:rPr>
  </w:style>
  <w:style w:type="paragraph" w:styleId="ListParagraph">
    <w:name w:val="List Paragraph"/>
    <w:basedOn w:val="Normal"/>
    <w:uiPriority w:val="34"/>
    <w:semiHidden/>
    <w:locked/>
    <w:rsid w:val="00CC391D"/>
    <w:pPr>
      <w:ind w:left="720"/>
      <w:contextualSpacing/>
    </w:pPr>
  </w:style>
  <w:style w:type="paragraph" w:customStyle="1" w:styleId="List-BulletLeftAligned">
    <w:name w:val="List - Bullet (Left Aligned)"/>
    <w:autoRedefine/>
    <w:qFormat/>
    <w:rsid w:val="00562EDD"/>
    <w:pPr>
      <w:tabs>
        <w:tab w:val="left" w:pos="1077"/>
      </w:tabs>
      <w:spacing w:after="60" w:line="240" w:lineRule="auto"/>
      <w:ind w:left="992" w:hanging="425"/>
    </w:pPr>
  </w:style>
  <w:style w:type="paragraph" w:styleId="ListNumber">
    <w:name w:val="List Number"/>
    <w:aliases w:val="List - Numbered (Indented),List - Numbered (Indent)"/>
    <w:basedOn w:val="Normal"/>
    <w:uiPriority w:val="99"/>
    <w:qFormat/>
    <w:rsid w:val="00CC391D"/>
    <w:pPr>
      <w:numPr>
        <w:numId w:val="18"/>
      </w:numPr>
      <w:tabs>
        <w:tab w:val="left" w:pos="992"/>
      </w:tabs>
      <w:spacing w:after="240" w:line="240" w:lineRule="auto"/>
      <w:ind w:left="992" w:hanging="425"/>
      <w:contextualSpacing/>
    </w:pPr>
  </w:style>
  <w:style w:type="numbering" w:customStyle="1" w:styleId="StyleCheckbox">
    <w:name w:val="Style Checkbox"/>
    <w:basedOn w:val="NoList"/>
    <w:rsid w:val="00CC391D"/>
    <w:pPr>
      <w:numPr>
        <w:numId w:val="2"/>
      </w:numPr>
    </w:pPr>
  </w:style>
  <w:style w:type="paragraph" w:customStyle="1" w:styleId="UNCONTROLLEDCOPY">
    <w:name w:val="UNCONTROLLED COPY"/>
    <w:basedOn w:val="Normal"/>
    <w:semiHidden/>
    <w:qFormat/>
    <w:rsid w:val="00CC391D"/>
    <w:pPr>
      <w:spacing w:after="0" w:line="240" w:lineRule="auto"/>
      <w:jc w:val="center"/>
    </w:pPr>
    <w:rPr>
      <w:rFonts w:cs="Times New Roman"/>
      <w:b/>
      <w:sz w:val="16"/>
      <w:szCs w:val="16"/>
      <w:lang w:val="en-NZ"/>
    </w:rPr>
  </w:style>
  <w:style w:type="paragraph" w:customStyle="1" w:styleId="Checkbox">
    <w:name w:val="Checkbox"/>
    <w:basedOn w:val="ListParagraph"/>
    <w:qFormat/>
    <w:rsid w:val="00CC391D"/>
    <w:pPr>
      <w:numPr>
        <w:numId w:val="3"/>
      </w:numPr>
      <w:ind w:left="426" w:hanging="426"/>
    </w:pPr>
  </w:style>
  <w:style w:type="paragraph" w:customStyle="1" w:styleId="FooterText">
    <w:name w:val="Footer Text"/>
    <w:basedOn w:val="Normal"/>
    <w:link w:val="FooterTextChar"/>
    <w:qFormat/>
    <w:rsid w:val="00CC391D"/>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CC391D"/>
    <w:rPr>
      <w:rFonts w:cs="Times New Roman"/>
      <w:sz w:val="16"/>
      <w:lang w:val="en-NZ"/>
    </w:rPr>
  </w:style>
  <w:style w:type="character" w:styleId="PlaceholderText">
    <w:name w:val="Placeholder Text"/>
    <w:basedOn w:val="DefaultParagraphFont"/>
    <w:uiPriority w:val="99"/>
    <w:semiHidden/>
    <w:locked/>
    <w:rsid w:val="00CC391D"/>
    <w:rPr>
      <w:color w:val="808080"/>
    </w:rPr>
  </w:style>
  <w:style w:type="numbering" w:customStyle="1" w:styleId="StyleList-BulletLeftAligned">
    <w:name w:val="Style List - Bullet (Left Aligned)"/>
    <w:basedOn w:val="NoList"/>
    <w:rsid w:val="00CC391D"/>
    <w:pPr>
      <w:numPr>
        <w:numId w:val="5"/>
      </w:numPr>
    </w:pPr>
  </w:style>
  <w:style w:type="paragraph" w:customStyle="1" w:styleId="List-BulletIndented">
    <w:name w:val="List - Bullet (Indented)"/>
    <w:basedOn w:val="Normal"/>
    <w:autoRedefine/>
    <w:qFormat/>
    <w:rsid w:val="00562EDD"/>
    <w:pPr>
      <w:spacing w:after="60"/>
      <w:ind w:left="1276" w:hanging="284"/>
    </w:pPr>
  </w:style>
  <w:style w:type="paragraph" w:customStyle="1" w:styleId="PictureLabel">
    <w:name w:val="Picture Label"/>
    <w:next w:val="Normal"/>
    <w:rsid w:val="00CC391D"/>
    <w:pPr>
      <w:jc w:val="center"/>
    </w:pPr>
    <w:rPr>
      <w:rFonts w:cs="Times New Roman"/>
      <w:i/>
      <w:sz w:val="18"/>
      <w:lang w:eastAsia="zh-CN"/>
    </w:rPr>
  </w:style>
  <w:style w:type="character" w:customStyle="1" w:styleId="ShadedText">
    <w:name w:val="Shaded Text"/>
    <w:uiPriority w:val="1"/>
    <w:qFormat/>
    <w:rsid w:val="00CC391D"/>
    <w:rPr>
      <w:shd w:val="clear" w:color="auto" w:fill="D9D9D9" w:themeFill="background1" w:themeFillShade="D9"/>
    </w:rPr>
  </w:style>
  <w:style w:type="character" w:customStyle="1" w:styleId="Subscript">
    <w:name w:val="Subscript"/>
    <w:uiPriority w:val="1"/>
    <w:qFormat/>
    <w:rsid w:val="00CC391D"/>
    <w:rPr>
      <w:vertAlign w:val="subscript"/>
    </w:rPr>
  </w:style>
  <w:style w:type="character" w:customStyle="1" w:styleId="Superscript">
    <w:name w:val="Superscript"/>
    <w:uiPriority w:val="1"/>
    <w:qFormat/>
    <w:rsid w:val="00CC391D"/>
    <w:rPr>
      <w:vertAlign w:val="superscript"/>
    </w:rPr>
  </w:style>
  <w:style w:type="paragraph" w:customStyle="1" w:styleId="Table-BulletListIndented">
    <w:name w:val="Table - Bullet List (Indented)"/>
    <w:autoRedefine/>
    <w:qFormat/>
    <w:rsid w:val="00CC391D"/>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CC391D"/>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CC391D"/>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CC391D"/>
    <w:pPr>
      <w:spacing w:after="0" w:line="240" w:lineRule="auto"/>
      <w:ind w:left="318"/>
    </w:pPr>
    <w:rPr>
      <w:rFonts w:cs="Times New Roman"/>
      <w:sz w:val="18"/>
      <w:lang w:val="en-NZ"/>
    </w:rPr>
  </w:style>
  <w:style w:type="paragraph" w:customStyle="1" w:styleId="TableText-LeftAligned">
    <w:name w:val="Table Text - Left Aligned"/>
    <w:qFormat/>
    <w:rsid w:val="00CC391D"/>
    <w:pPr>
      <w:spacing w:before="60" w:after="60" w:line="240" w:lineRule="auto"/>
    </w:pPr>
    <w:rPr>
      <w:rFonts w:cs="Times New Roman"/>
      <w:sz w:val="18"/>
      <w:lang w:val="en-NZ"/>
    </w:rPr>
  </w:style>
  <w:style w:type="paragraph" w:customStyle="1" w:styleId="TableText-Centred">
    <w:name w:val="Table Text - Centred"/>
    <w:qFormat/>
    <w:rsid w:val="00CC391D"/>
    <w:pPr>
      <w:spacing w:before="60" w:after="60" w:line="240" w:lineRule="auto"/>
      <w:jc w:val="center"/>
    </w:pPr>
    <w:rPr>
      <w:rFonts w:cs="Times New Roman"/>
      <w:sz w:val="18"/>
      <w:lang w:val="en-NZ"/>
    </w:rPr>
  </w:style>
  <w:style w:type="character" w:customStyle="1" w:styleId="UnderlineText">
    <w:name w:val="Underline Text"/>
    <w:uiPriority w:val="1"/>
    <w:qFormat/>
    <w:rsid w:val="00CC391D"/>
    <w:rPr>
      <w:rFonts w:ascii="Calibri" w:hAnsi="Calibri"/>
      <w:u w:val="single"/>
    </w:rPr>
  </w:style>
  <w:style w:type="paragraph" w:styleId="Header">
    <w:name w:val="header"/>
    <w:basedOn w:val="Normal"/>
    <w:link w:val="HeaderChar"/>
    <w:uiPriority w:val="99"/>
    <w:unhideWhenUsed/>
    <w:locked/>
    <w:rsid w:val="00CC3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91D"/>
  </w:style>
  <w:style w:type="paragraph" w:styleId="Footer">
    <w:name w:val="footer"/>
    <w:basedOn w:val="Normal"/>
    <w:link w:val="FooterChar"/>
    <w:uiPriority w:val="99"/>
    <w:unhideWhenUsed/>
    <w:locked/>
    <w:rsid w:val="00CC3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91D"/>
  </w:style>
  <w:style w:type="paragraph" w:customStyle="1" w:styleId="BodyTextLeftAligned">
    <w:name w:val="Body Text (Left Aligned)"/>
    <w:basedOn w:val="Normal"/>
    <w:autoRedefine/>
    <w:qFormat/>
    <w:rsid w:val="00CC391D"/>
    <w:pPr>
      <w:spacing w:after="120" w:line="240" w:lineRule="auto"/>
      <w:jc w:val="both"/>
    </w:pPr>
  </w:style>
  <w:style w:type="paragraph" w:customStyle="1" w:styleId="Heading-Centred">
    <w:name w:val="Heading - Centred"/>
    <w:next w:val="BodyTextLeftAligned"/>
    <w:autoRedefine/>
    <w:qFormat/>
    <w:rsid w:val="00CC391D"/>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ind w:left="567" w:hanging="567"/>
    </w:pPr>
  </w:style>
  <w:style w:type="paragraph" w:styleId="ListNumber2">
    <w:name w:val="List Number 2"/>
    <w:basedOn w:val="Normal"/>
    <w:uiPriority w:val="99"/>
    <w:semiHidden/>
    <w:unhideWhenUsed/>
    <w:locked/>
    <w:rsid w:val="000C203B"/>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0C203B"/>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CC391D"/>
    <w:rPr>
      <w:b/>
      <w:bCs/>
    </w:rPr>
  </w:style>
  <w:style w:type="numbering" w:customStyle="1" w:styleId="StyleOutlinenumberedLeft1cmHanging1cm1">
    <w:name w:val="Style Outline numbered Left:  1 cm Hanging:  1 cm1"/>
    <w:basedOn w:val="NoList"/>
    <w:locked/>
    <w:rsid w:val="000C203B"/>
    <w:pPr>
      <w:numPr>
        <w:numId w:val="13"/>
      </w:numPr>
    </w:pPr>
  </w:style>
  <w:style w:type="paragraph" w:styleId="ListBullet">
    <w:name w:val="List Bullet"/>
    <w:aliases w:val="Bullet List"/>
    <w:basedOn w:val="ListParagraph"/>
    <w:autoRedefine/>
    <w:uiPriority w:val="99"/>
    <w:semiHidden/>
    <w:locked/>
    <w:rsid w:val="000C203B"/>
    <w:pPr>
      <w:numPr>
        <w:numId w:val="15"/>
      </w:numPr>
      <w:spacing w:after="120" w:line="240" w:lineRule="auto"/>
    </w:pPr>
    <w:rPr>
      <w:rFonts w:cs="Times New Roman"/>
      <w:lang w:val="en-NZ"/>
    </w:rPr>
  </w:style>
  <w:style w:type="numbering" w:customStyle="1" w:styleId="New">
    <w:name w:val="New"/>
    <w:basedOn w:val="NoList"/>
    <w:locked/>
    <w:rsid w:val="000C203B"/>
    <w:pPr>
      <w:numPr>
        <w:numId w:val="16"/>
      </w:numPr>
    </w:pPr>
  </w:style>
  <w:style w:type="paragraph" w:styleId="BalloonText">
    <w:name w:val="Balloon Text"/>
    <w:basedOn w:val="Normal"/>
    <w:link w:val="BalloonTextChar"/>
    <w:uiPriority w:val="99"/>
    <w:semiHidden/>
    <w:unhideWhenUsed/>
    <w:locked/>
    <w:rsid w:val="00F27D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7D9A"/>
    <w:rPr>
      <w:rFonts w:ascii="Segoe UI" w:hAnsi="Segoe UI" w:cs="Segoe UI"/>
      <w:sz w:val="18"/>
      <w:szCs w:val="18"/>
      <w:lang w:val="en-NZ"/>
    </w:rPr>
  </w:style>
  <w:style w:type="paragraph" w:customStyle="1" w:styleId="List-BulletLeftAlign">
    <w:name w:val="List - Bullet (Left Align)"/>
    <w:autoRedefine/>
    <w:qFormat/>
    <w:rsid w:val="00CC391D"/>
    <w:pPr>
      <w:numPr>
        <w:numId w:val="6"/>
      </w:numPr>
      <w:tabs>
        <w:tab w:val="left" w:pos="1077"/>
      </w:tabs>
      <w:spacing w:after="240" w:line="240" w:lineRule="auto"/>
      <w:ind w:left="992" w:hanging="425"/>
      <w:contextualSpacing/>
    </w:pPr>
  </w:style>
  <w:style w:type="paragraph" w:customStyle="1" w:styleId="List-BulletIndent">
    <w:name w:val="List - Bullet (Indent)"/>
    <w:basedOn w:val="Normal"/>
    <w:autoRedefine/>
    <w:qFormat/>
    <w:rsid w:val="00CC391D"/>
    <w:pPr>
      <w:numPr>
        <w:numId w:val="7"/>
      </w:numPr>
      <w:spacing w:after="240" w:line="240" w:lineRule="auto"/>
      <w:ind w:left="1276" w:hanging="284"/>
      <w:contextualSpacing/>
    </w:pPr>
  </w:style>
  <w:style w:type="paragraph" w:customStyle="1" w:styleId="List-NumberLeftAlign">
    <w:name w:val="List - Number (Left Align)"/>
    <w:basedOn w:val="Normal"/>
    <w:qFormat/>
    <w:rsid w:val="00CC391D"/>
    <w:pPr>
      <w:numPr>
        <w:numId w:val="25"/>
      </w:numPr>
      <w:spacing w:after="240" w:line="240" w:lineRule="auto"/>
      <w:contextualSpacing/>
    </w:pPr>
  </w:style>
  <w:style w:type="numbering" w:customStyle="1" w:styleId="List-NumberLeftAligned">
    <w:name w:val="List - Number (Left Aligned)"/>
    <w:basedOn w:val="NoList"/>
    <w:rsid w:val="00CC391D"/>
    <w:pPr>
      <w:numPr>
        <w:numId w:val="20"/>
      </w:numPr>
    </w:pPr>
  </w:style>
  <w:style w:type="paragraph" w:styleId="List2">
    <w:name w:val="List 2"/>
    <w:basedOn w:val="Normal"/>
    <w:uiPriority w:val="99"/>
    <w:semiHidden/>
    <w:unhideWhenUsed/>
    <w:locked/>
    <w:rsid w:val="00CC391D"/>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orksafe.govt.nz/laws-and-regulations/standards/electricity-standards-and-codes-of-practic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6A9D7C1B384DEF8CC6F9736338B177"/>
        <w:category>
          <w:name w:val="General"/>
          <w:gallery w:val="placeholder"/>
        </w:category>
        <w:types>
          <w:type w:val="bbPlcHdr"/>
        </w:types>
        <w:behaviors>
          <w:behavior w:val="content"/>
        </w:behaviors>
        <w:guid w:val="{547D6790-49F9-4A3C-BAC0-D4609CA0DA99}"/>
      </w:docPartPr>
      <w:docPartBody>
        <w:p w:rsidR="003E1CC5" w:rsidRDefault="00902A3D">
          <w:r w:rsidRPr="00865051">
            <w:rPr>
              <w:rStyle w:val="PlaceholderText"/>
            </w:rPr>
            <w:t>[Next Review Date]</w:t>
          </w:r>
        </w:p>
      </w:docPartBody>
    </w:docPart>
    <w:docPart>
      <w:docPartPr>
        <w:name w:val="719C29AE09FD486897622A1901008861"/>
        <w:category>
          <w:name w:val="General"/>
          <w:gallery w:val="placeholder"/>
        </w:category>
        <w:types>
          <w:type w:val="bbPlcHdr"/>
        </w:types>
        <w:behaviors>
          <w:behavior w:val="content"/>
        </w:behaviors>
        <w:guid w:val="{8B97DA22-65CE-4408-B7FF-CAC77FC77183}"/>
      </w:docPartPr>
      <w:docPartBody>
        <w:p w:rsidR="00522AEB" w:rsidRDefault="00522AEB">
          <w:r w:rsidRPr="00BB4573">
            <w:rPr>
              <w:rStyle w:val="PlaceholderText"/>
            </w:rPr>
            <w:t>[Title]</w:t>
          </w:r>
        </w:p>
      </w:docPartBody>
    </w:docPart>
    <w:docPart>
      <w:docPartPr>
        <w:name w:val="A72A83B1A4BA488EB36102FF9066EC43"/>
        <w:category>
          <w:name w:val="General"/>
          <w:gallery w:val="placeholder"/>
        </w:category>
        <w:types>
          <w:type w:val="bbPlcHdr"/>
        </w:types>
        <w:behaviors>
          <w:behavior w:val="content"/>
        </w:behaviors>
        <w:guid w:val="{D21C6CF4-1CF9-4864-8398-8932DA1B2FCA}"/>
      </w:docPartPr>
      <w:docPartBody>
        <w:p w:rsidR="00522AEB" w:rsidRDefault="00522AEB">
          <w:r w:rsidRPr="00BB4573">
            <w:rPr>
              <w:rStyle w:val="PlaceholderText"/>
            </w:rPr>
            <w:t>[Key Element]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3D"/>
    <w:rsid w:val="002F40F5"/>
    <w:rsid w:val="003E1CC5"/>
    <w:rsid w:val="00522AEB"/>
    <w:rsid w:val="00620285"/>
    <w:rsid w:val="00902A3D"/>
    <w:rsid w:val="00A57FD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A3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2A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1</DocumentReviewer>
    <ReviewDate xmlns="83217380-56ce-4d97-9c54-d76d36db9e5f">2026-02-07T11:00:00+00:00</ReviewDate>
    <ReviewSchedule xmlns="83217380-56ce-4d97-9c54-d76d36db9e5f">2</ReviewSchedule>
    <TaxCatchAll xmlns="83217380-56ce-4d97-9c54-d76d36db9e5f">
      <Value>41</Value>
      <Value>114</Value>
      <Value>23</Value>
    </TaxCatchAll>
    <DocumentApprover xmlns="83217380-56ce-4d97-9c54-d76d36db9e5f">2</DocumentApprover>
    <ReviewComments xmlns="83217380-56ce-4d97-9c54-d76d36db9e5f">Transfer from GBCW</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Checklist</TermName>
          <TermId xmlns="http://schemas.microsoft.com/office/infopath/2007/PartnerControls">6a79e2be-2d1b-40fe-876f-75a8a9958024</TermId>
        </TermInfo>
      </Terms>
    </b416d0a360354c56968bc8aba6ce33ca>
    <DLCPolicyLabelValue xmlns="6c40498a-8e7f-486b-a467-0bb5e2b6090f">Version: 6.1</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documentManagement>
</p:properties>
</file>

<file path=customXml/item2.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
  <cached>True</cached>
  <openByDefault>True</openByDefault>
  <xsnScope/>
</customXsn>
</file>

<file path=customXml/item4.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3454AD-C8D2-459E-BCAD-4EB08D58ADDB}">
  <ds:schemaRefs>
    <ds:schemaRef ds:uri="http://schemas.microsoft.com/office/2006/metadata/properties"/>
    <ds:schemaRef ds:uri="http://schemas.microsoft.com/office/2006/documentManagement/types"/>
    <ds:schemaRef ds:uri="http://purl.org/dc/elements/1.1/"/>
    <ds:schemaRef ds:uri="6c40498a-8e7f-486b-a467-0bb5e2b6090f"/>
    <ds:schemaRef ds:uri="83217380-56ce-4d97-9c54-d76d36db9e5f"/>
    <ds:schemaRef ds:uri="http://schemas.openxmlformats.org/package/2006/metadata/core-properties"/>
    <ds:schemaRef ds:uri="http://www.w3.org/XML/1998/namespace"/>
    <ds:schemaRef ds:uri="http://purl.org/dc/terms/"/>
    <ds:schemaRef ds:uri="http://purl.org/dc/dcmitype/"/>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3D2F909-EB13-4671-9EAB-0E646CFA9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217380-56ce-4d97-9c54-d76d36db9e5f"/>
    <ds:schemaRef ds:uri="6c40498a-8e7f-486b-a467-0bb5e2b60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D7EA74-24C6-4D2B-9B1D-1CD43E24D772}">
  <ds:schemaRefs>
    <ds:schemaRef ds:uri="http://schemas.microsoft.com/office/2006/metadata/customXsn"/>
  </ds:schemaRefs>
</ds:datastoreItem>
</file>

<file path=customXml/itemProps4.xml><?xml version="1.0" encoding="utf-8"?>
<ds:datastoreItem xmlns:ds="http://schemas.openxmlformats.org/officeDocument/2006/customXml" ds:itemID="{3FF8BFE3-89CC-43AB-A3BE-4F1245F5DC68}">
  <ds:schemaRefs>
    <ds:schemaRef ds:uri="office.server.policy"/>
  </ds:schemaRefs>
</ds:datastoreItem>
</file>

<file path=customXml/itemProps5.xml><?xml version="1.0" encoding="utf-8"?>
<ds:datastoreItem xmlns:ds="http://schemas.openxmlformats.org/officeDocument/2006/customXml" ds:itemID="{7A73BD69-3717-4FC2-950D-DB43362316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Form-Template-Portrait.dotx</Template>
  <TotalTime>1</TotalTime>
  <Pages>1</Pages>
  <Words>506</Words>
  <Characters>2211</Characters>
  <Application>Microsoft Office Word</Application>
  <DocSecurity>0</DocSecurity>
  <Lines>100</Lines>
  <Paragraphs>104</Paragraphs>
  <ScaleCrop>false</ScaleCrop>
  <HeadingPairs>
    <vt:vector size="2" baseType="variant">
      <vt:variant>
        <vt:lpstr>Title</vt:lpstr>
      </vt:variant>
      <vt:variant>
        <vt:i4>1</vt:i4>
      </vt:variant>
    </vt:vector>
  </HeadingPairs>
  <TitlesOfParts>
    <vt:vector size="1" baseType="lpstr">
      <vt:lpstr>Ladders Checklist</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Ladders Checklist</dc:title>
  <dc:subject/>
  <dc:creator>Anya Hardy (GBC Winstone)</dc:creator>
  <cp:keywords/>
  <dc:description/>
  <cp:lastModifiedBy>Anya Hardy (Winstone Aggregates)</cp:lastModifiedBy>
  <cp:revision>2</cp:revision>
  <cp:lastPrinted>2025-10-27T18:48:00Z</cp:lastPrinted>
  <dcterms:created xsi:type="dcterms:W3CDTF">2026-01-17T20:43:00Z</dcterms:created>
  <dcterms:modified xsi:type="dcterms:W3CDTF">2026-01-17T20:43:00Z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23;#Checklist|6a79e2be-2d1b-40fe-876f-75a8a9958024</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114;#All Winstone Aggregates|9ee0b763-4f99-4225-bd11-425afce367f0</vt:lpwstr>
  </property>
  <property fmtid="{D5CDD505-2E9C-101B-9397-08002B2CF9AE}" pid="9" name="ReviewNotification">
    <vt:filetime>2020-01-16T11:00:00Z</vt:filetime>
  </property>
  <property fmtid="{D5CDD505-2E9C-101B-9397-08002B2CF9AE}" pid="10" name="Document_x0020_Content_x0020_Type">
    <vt:lpwstr>23;#Checklist|6a79e2be-2d1b-40fe-876f-75a8a9958024</vt:lpwstr>
  </property>
  <property fmtid="{D5CDD505-2E9C-101B-9397-08002B2CF9AE}" pid="11" name="GrammarlyDocumentId">
    <vt:lpwstr>09e6f161-980d-4d28-8cd6-0289dbf43d75</vt:lpwstr>
  </property>
</Properties>
</file>